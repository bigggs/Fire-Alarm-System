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header5.xml" ContentType="application/vnd.openxmlformats-officedocument.wordprocessingml.header+xml"/>
  <Override PartName="/word/footer1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FEFBD" w14:textId="77777777" w:rsidR="005F6105" w:rsidRPr="00B5563D" w:rsidRDefault="005F6105" w:rsidP="00B5563D">
      <w:pPr>
        <w:pStyle w:val="PartTitle"/>
        <w:framePr w:wrap="notBeside" w:hAnchor="page" w:x="819" w:y="271"/>
      </w:pPr>
      <w:r w:rsidRPr="00B5563D">
        <w:t>Volume</w:t>
      </w:r>
    </w:p>
    <w:p w14:paraId="29DCED12" w14:textId="77777777" w:rsidR="005F6105" w:rsidRPr="00B5563D" w:rsidRDefault="00B5563D" w:rsidP="00B5563D">
      <w:pPr>
        <w:pStyle w:val="PartLabel"/>
        <w:framePr w:wrap="notBeside" w:hAnchor="page" w:x="819" w:y="271"/>
        <w:rPr>
          <w:sz w:val="180"/>
        </w:rPr>
      </w:pPr>
      <w:r w:rsidRPr="00B5563D">
        <w:rPr>
          <w:sz w:val="180"/>
        </w:rPr>
        <w:t>1</w:t>
      </w:r>
    </w:p>
    <w:p w14:paraId="1B7F82FD" w14:textId="77777777" w:rsidR="005F6105" w:rsidRPr="00B5563D" w:rsidRDefault="00FD72BC">
      <w:pPr>
        <w:pStyle w:val="CompanyName"/>
        <w:rPr>
          <w:rFonts w:ascii="Arial" w:hAnsi="Arial" w:cs="Arial"/>
          <w:sz w:val="44"/>
        </w:rPr>
      </w:pPr>
      <w:r w:rsidRPr="00B5563D">
        <w:rPr>
          <w:rFonts w:ascii="Arial" w:hAnsi="Arial" w:cs="Arial"/>
          <w:noProof/>
          <w:sz w:val="44"/>
          <w:lang w:val="en-GB" w:eastAsia="en-GB"/>
        </w:rPr>
        <w:drawing>
          <wp:anchor distT="0" distB="0" distL="114300" distR="114300" simplePos="0" relativeHeight="251659264" behindDoc="1" locked="0" layoutInCell="1" allowOverlap="1" wp14:anchorId="2417193F" wp14:editId="253044FA">
            <wp:simplePos x="0" y="0"/>
            <wp:positionH relativeFrom="column">
              <wp:posOffset>5270452</wp:posOffset>
            </wp:positionH>
            <wp:positionV relativeFrom="paragraph">
              <wp:posOffset>-60</wp:posOffset>
            </wp:positionV>
            <wp:extent cx="1476375" cy="1424305"/>
            <wp:effectExtent l="0" t="0" r="0" b="0"/>
            <wp:wrapTight wrapText="bothSides">
              <wp:wrapPolygon edited="0">
                <wp:start x="0" y="0"/>
                <wp:lineTo x="0" y="21379"/>
                <wp:lineTo x="21461" y="21379"/>
                <wp:lineTo x="21461" y="10689"/>
                <wp:lineTo x="2508" y="9245"/>
                <wp:lineTo x="2508" y="4622"/>
                <wp:lineTo x="21461" y="867"/>
                <wp:lineTo x="21461" y="0"/>
                <wp:lineTo x="0" y="0"/>
              </wp:wrapPolygon>
            </wp:wrapTight>
            <wp:docPr id="1" name="Picture 2" descr="Image result for bucks new 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ucks new uni logo"/>
                    <pic:cNvPicPr>
                      <a:picLocks noChangeAspect="1" noChangeArrowheads="1"/>
                    </pic:cNvPicPr>
                  </pic:nvPicPr>
                  <pic:blipFill>
                    <a:blip r:embed="rId8" r:link="rId9">
                      <a:extLst>
                        <a:ext uri="{28A0092B-C50C-407E-A947-70E740481C1C}">
                          <a14:useLocalDpi xmlns:a14="http://schemas.microsoft.com/office/drawing/2010/main" val="0"/>
                        </a:ext>
                      </a:extLst>
                    </a:blip>
                    <a:srcRect r="66010" b="664"/>
                    <a:stretch>
                      <a:fillRect/>
                    </a:stretch>
                  </pic:blipFill>
                  <pic:spPr bwMode="auto">
                    <a:xfrm>
                      <a:off x="0" y="0"/>
                      <a:ext cx="1476375" cy="142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5563D" w:rsidRPr="00B5563D">
        <w:rPr>
          <w:rFonts w:ascii="Arial" w:hAnsi="Arial" w:cs="Arial"/>
          <w:sz w:val="44"/>
        </w:rPr>
        <w:t>Bucks Fire alarm system</w:t>
      </w:r>
    </w:p>
    <w:p w14:paraId="05D0E746" w14:textId="77777777" w:rsidR="005F6105" w:rsidRDefault="00B5563D">
      <w:pPr>
        <w:pStyle w:val="SubtitleCover"/>
      </w:pPr>
      <w:r>
        <w:t xml:space="preserve">Professional, Fail-Safe Fire Alarm System Management </w:t>
      </w:r>
    </w:p>
    <w:p w14:paraId="3A452738" w14:textId="77777777" w:rsidR="00B5563D" w:rsidRPr="00B5563D" w:rsidRDefault="00B5563D" w:rsidP="00B5563D"/>
    <w:p w14:paraId="09FE716E" w14:textId="77777777" w:rsidR="005F6105" w:rsidRDefault="00BA659A" w:rsidP="00B5563D">
      <w:pPr>
        <w:pStyle w:val="TitleCover"/>
        <w:jc w:val="left"/>
        <w:sectPr w:rsidR="005F6105" w:rsidSect="004A7FAB">
          <w:footerReference w:type="even" r:id="rId10"/>
          <w:footerReference w:type="default" r:id="rId11"/>
          <w:pgSz w:w="12240" w:h="15840" w:code="1"/>
          <w:pgMar w:top="960" w:right="960" w:bottom="1440" w:left="960" w:header="0" w:footer="0" w:gutter="0"/>
          <w:pgNumType w:start="0" w:chapStyle="1"/>
          <w:cols w:space="720"/>
          <w:titlePg/>
          <w:docGrid w:linePitch="218"/>
        </w:sectPr>
      </w:pPr>
      <w:r>
        <w:rPr>
          <w:spacing w:val="-180"/>
        </w:rPr>
        <w:t>User Manual</w:t>
      </w:r>
    </w:p>
    <w:p w14:paraId="01523386" w14:textId="3F493783" w:rsidR="00B5563D" w:rsidRDefault="00B5563D" w:rsidP="00B5563D">
      <w:pPr>
        <w:pStyle w:val="Title"/>
        <w:ind w:left="720"/>
        <w:contextualSpacing/>
        <w:rPr>
          <w:rFonts w:ascii="Garamond" w:hAnsi="Garamond"/>
          <w:b/>
          <w:caps/>
          <w:spacing w:val="30"/>
          <w:sz w:val="18"/>
        </w:rPr>
      </w:pPr>
      <w:r w:rsidRPr="00B5563D">
        <w:rPr>
          <w:rFonts w:ascii="Garamond" w:hAnsi="Garamond"/>
          <w:b/>
          <w:caps/>
          <w:spacing w:val="30"/>
          <w:sz w:val="18"/>
        </w:rPr>
        <w:lastRenderedPageBreak/>
        <w:t>Professional, Fail-Safe Fire Alarm System Management</w:t>
      </w:r>
    </w:p>
    <w:p w14:paraId="498F55C0" w14:textId="76E37693" w:rsidR="00B5563D" w:rsidRPr="00B5563D" w:rsidRDefault="003344F7" w:rsidP="00B5563D">
      <w:pPr>
        <w:pStyle w:val="Title"/>
        <w:ind w:left="720"/>
        <w:contextualSpacing/>
        <w:rPr>
          <w:rFonts w:ascii="Garamond" w:hAnsi="Garamond"/>
          <w:b/>
          <w:caps/>
          <w:spacing w:val="30"/>
          <w:sz w:val="18"/>
        </w:rPr>
      </w:pPr>
      <w:r>
        <w:rPr>
          <w:noProof/>
          <w:lang w:val="en-GB" w:eastAsia="en-GB"/>
        </w:rPr>
        <mc:AlternateContent>
          <mc:Choice Requires="wps">
            <w:drawing>
              <wp:anchor distT="0" distB="0" distL="114300" distR="114300" simplePos="0" relativeHeight="251808768" behindDoc="0" locked="0" layoutInCell="1" allowOverlap="1" wp14:anchorId="2E2F6E1B" wp14:editId="40E5B49C">
                <wp:simplePos x="0" y="0"/>
                <wp:positionH relativeFrom="column">
                  <wp:posOffset>-762100</wp:posOffset>
                </wp:positionH>
                <wp:positionV relativeFrom="paragraph">
                  <wp:posOffset>1500427</wp:posOffset>
                </wp:positionV>
                <wp:extent cx="855980" cy="415290"/>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855980" cy="415290"/>
                        </a:xfrm>
                        <a:prstGeom prst="rect">
                          <a:avLst/>
                        </a:prstGeom>
                        <a:noFill/>
                        <a:ln>
                          <a:noFill/>
                        </a:ln>
                        <a:effectLst/>
                      </wps:spPr>
                      <wps:txbx>
                        <w:txbxContent>
                          <w:p w14:paraId="629D547C" w14:textId="2C18B0CD" w:rsidR="00613502" w:rsidRPr="00E8390E" w:rsidRDefault="00613502" w:rsidP="003344F7">
                            <w:pPr>
                              <w:pStyle w:val="ListBullet"/>
                              <w:numPr>
                                <w:ilvl w:val="0"/>
                                <w:numId w:val="0"/>
                              </w:numPr>
                              <w:rPr>
                                <w:rFonts w:cs="Webdings"/>
                                <w:i/>
                                <w:noProof/>
                              </w:rPr>
                            </w:pPr>
                            <w:r>
                              <w:rPr>
                                <w:rFonts w:cs="Webdings"/>
                                <w:i/>
                                <w:noProof/>
                              </w:rPr>
                              <w:t>Figure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E2F6E1B" id="_x0000_t202" coordsize="21600,21600" o:spt="202" path="m0,0l0,21600,21600,21600,21600,0xe">
                <v:stroke joinstyle="miter"/>
                <v:path gradientshapeok="t" o:connecttype="rect"/>
              </v:shapetype>
              <v:shape id="Text Box 84" o:spid="_x0000_s1026" type="#_x0000_t202" style="position:absolute;left:0;text-align:left;margin-left:-60pt;margin-top:118.15pt;width:67.4pt;height:32.7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" filled="f" stroked="f">
                <v:textbox style="mso-fit-shape-to-text:t">
                  <w:txbxContent>
                    <w:p w14:paraId="629D547C" w14:textId="2C18B0CD" w:rsidR="00613502" w:rsidRPr="00E8390E" w:rsidRDefault="00613502" w:rsidP="003344F7">
                      <w:pPr>
                        <w:pStyle w:val="ListBullet"/>
                        <w:numPr>
                          <w:ilvl w:val="0"/>
                          <w:numId w:val="0"/>
                        </w:numPr>
                        <w:rPr>
                          <w:rFonts w:cs="Webdings"/>
                          <w:i/>
                          <w:noProof/>
                        </w:rPr>
                      </w:pPr>
                      <w:r>
                        <w:rPr>
                          <w:rFonts w:cs="Webdings"/>
                          <w:i/>
                          <w:noProof/>
                        </w:rPr>
                        <w:t>Figure 1</w:t>
                      </w:r>
                    </w:p>
                  </w:txbxContent>
                </v:textbox>
                <w10:wrap type="square"/>
              </v:shape>
            </w:pict>
          </mc:Fallback>
        </mc:AlternateContent>
      </w:r>
      <w:r w:rsidR="00FD72BC">
        <w:rPr>
          <w:noProof/>
          <w:lang w:val="en-GB" w:eastAsia="en-GB"/>
        </w:rPr>
        <w:drawing>
          <wp:anchor distT="0" distB="0" distL="114300" distR="114300" simplePos="0" relativeHeight="251660288" behindDoc="1" locked="0" layoutInCell="1" allowOverlap="1" wp14:anchorId="47D30269" wp14:editId="05105CF3">
            <wp:simplePos x="0" y="0"/>
            <wp:positionH relativeFrom="column">
              <wp:posOffset>-295910</wp:posOffset>
            </wp:positionH>
            <wp:positionV relativeFrom="paragraph">
              <wp:posOffset>914400</wp:posOffset>
            </wp:positionV>
            <wp:extent cx="6831965" cy="3843020"/>
            <wp:effectExtent l="0" t="0" r="0" b="0"/>
            <wp:wrapTight wrapText="bothSides">
              <wp:wrapPolygon edited="0">
                <wp:start x="0" y="0"/>
                <wp:lineTo x="0" y="21521"/>
                <wp:lineTo x="21562" y="21521"/>
                <wp:lineTo x="21562" y="0"/>
                <wp:lineTo x="0"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5563D">
        <w:t>Fire Alarm System User Guide</w:t>
      </w:r>
    </w:p>
    <w:p w14:paraId="1AD977D4" w14:textId="77777777" w:rsidR="005F6105" w:rsidRDefault="005F6105">
      <w:pPr>
        <w:pStyle w:val="ReturnAddress"/>
      </w:pPr>
      <w:r>
        <w:sym w:font="Symbol" w:char="F0E3"/>
      </w:r>
      <w:r>
        <w:t xml:space="preserve"> </w:t>
      </w:r>
      <w:r w:rsidR="00B5563D">
        <w:t>Gilmar Nivesh</w:t>
      </w:r>
      <w:r w:rsidR="00DD7AA3">
        <w:t>, Diogo,</w:t>
      </w:r>
      <w:r w:rsidR="00B5563D">
        <w:t xml:space="preserve"> Leon</w:t>
      </w:r>
    </w:p>
    <w:p w14:paraId="23D6AD20" w14:textId="505F92C1" w:rsidR="00B5563D" w:rsidRDefault="00B5563D">
      <w:pPr>
        <w:pStyle w:val="ReturnAddress"/>
      </w:pPr>
      <w:r w:rsidRPr="00B5563D">
        <w:rPr>
          <w:b/>
          <w:bCs/>
        </w:rPr>
        <w:t> </w:t>
      </w:r>
      <w:r w:rsidRPr="00B5563D">
        <w:t>Queen Alexandra Rd, High Wycombe HP11 2JZ</w:t>
      </w:r>
    </w:p>
    <w:p w14:paraId="7DBC656F" w14:textId="77777777" w:rsidR="005F6105" w:rsidRDefault="005F6105">
      <w:pPr>
        <w:pStyle w:val="ReturnAddress"/>
        <w:rPr>
          <w:spacing w:val="0"/>
        </w:rPr>
      </w:pPr>
      <w:r>
        <w:t xml:space="preserve">Phone </w:t>
      </w:r>
      <w:r w:rsidR="00B5563D">
        <w:t>020123456789</w:t>
      </w:r>
      <w:r>
        <w:t xml:space="preserve"> • Fax </w:t>
      </w:r>
      <w:r w:rsidR="00B5563D">
        <w:t>0206543212</w:t>
      </w:r>
    </w:p>
    <w:p w14:paraId="3F8C5819" w14:textId="77777777" w:rsidR="005F6105" w:rsidRDefault="005F6105"/>
    <w:p w14:paraId="061C8BD4" w14:textId="77777777" w:rsidR="005F6105" w:rsidRDefault="005F6105">
      <w:pPr>
        <w:sectPr w:rsidR="005F6105" w:rsidSect="004A7FAB">
          <w:footerReference w:type="first" r:id="rId13"/>
          <w:pgSz w:w="12240" w:h="15840" w:code="1"/>
          <w:pgMar w:top="1800" w:right="1200" w:bottom="1440" w:left="1200" w:header="960" w:footer="960" w:gutter="0"/>
          <w:pgNumType w:fmt="lowerRoman" w:start="1"/>
          <w:cols w:space="720"/>
          <w:docGrid w:linePitch="218"/>
        </w:sectPr>
      </w:pPr>
    </w:p>
    <w:p w14:paraId="102D0834" w14:textId="77777777" w:rsidR="005F6105" w:rsidRDefault="005F6105">
      <w:pPr>
        <w:pStyle w:val="SectionLabel"/>
      </w:pPr>
      <w:r>
        <w:rPr>
          <w:spacing w:val="-100"/>
        </w:rPr>
        <w:t>T</w:t>
      </w:r>
      <w:r>
        <w:t>able of Contents</w:t>
      </w:r>
    </w:p>
    <w:p w14:paraId="2AA0719B" w14:textId="77777777" w:rsidR="00B5563D" w:rsidRPr="00B5563D" w:rsidRDefault="00B5563D" w:rsidP="00B5563D">
      <w:pPr>
        <w:sectPr w:rsidR="00B5563D" w:rsidRPr="00B5563D" w:rsidSect="007A3843">
          <w:headerReference w:type="default" r:id="rId14"/>
          <w:pgSz w:w="12240" w:h="15840" w:code="1"/>
          <w:pgMar w:top="1200" w:right="1200" w:bottom="1440" w:left="1200" w:header="0" w:footer="960" w:gutter="0"/>
          <w:pgNumType w:fmt="lowerRoman" w:start="1"/>
          <w:cols w:space="720"/>
        </w:sectPr>
      </w:pPr>
    </w:p>
    <w:tbl>
      <w:tblPr>
        <w:tblpPr w:leftFromText="180" w:rightFromText="180" w:vertAnchor="text" w:horzAnchor="margin" w:tblpXSpec="center" w:tblpY="165"/>
        <w:tblW w:w="1088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378"/>
        <w:gridCol w:w="5508"/>
      </w:tblGrid>
      <w:tr w:rsidR="00385399" w:rsidRPr="00B5563D" w14:paraId="5F9E4FDD" w14:textId="77777777" w:rsidTr="00E4548E">
        <w:trPr>
          <w:cantSplit/>
          <w:trHeight w:val="9057"/>
        </w:trPr>
        <w:tc>
          <w:tcPr>
            <w:tcW w:w="5378" w:type="dxa"/>
            <w:tcBorders>
              <w:top w:val="single" w:sz="6" w:space="0" w:color="auto"/>
              <w:left w:val="single" w:sz="6" w:space="0" w:color="auto"/>
              <w:bottom w:val="single" w:sz="6" w:space="0" w:color="auto"/>
              <w:right w:val="nil"/>
            </w:tcBorders>
          </w:tcPr>
          <w:p w14:paraId="6833226B" w14:textId="77777777" w:rsidR="00B464FF" w:rsidRDefault="00B464FF" w:rsidP="00B464FF">
            <w:pPr>
              <w:pStyle w:val="TOCTitle"/>
            </w:pPr>
            <w:r>
              <w:t>TABLE OF CONTENTS</w:t>
            </w:r>
          </w:p>
          <w:p w14:paraId="0CBC5E48" w14:textId="77777777" w:rsidR="00B464FF" w:rsidRDefault="00613502" w:rsidP="00B464FF">
            <w:pPr>
              <w:pStyle w:val="Level1"/>
              <w:tabs>
                <w:tab w:val="left" w:pos="1125"/>
              </w:tabs>
            </w:pPr>
            <w:sdt>
              <w:sdtPr>
                <w:rPr>
                  <w:webHidden/>
                </w:rPr>
                <w:id w:val="372579263"/>
                <w:placeholder>
                  <w:docPart w:val="830D9E0697774E03BDC32EEBDBCC866F"/>
                </w:placeholder>
                <w:temporary/>
                <w:showingPlcHdr/>
              </w:sdtPr>
              <w:sdtContent>
                <w:r w:rsidR="00B464FF">
                  <w:t>Chapter 1</w:t>
                </w:r>
              </w:sdtContent>
            </w:sdt>
            <w:r w:rsidR="00B464FF">
              <w:rPr>
                <w:webHidden/>
              </w:rPr>
              <w:tab/>
              <w:t>System overview</w:t>
            </w:r>
            <w:r w:rsidR="00B464FF">
              <w:rPr>
                <w:webHidden/>
              </w:rPr>
              <w:tab/>
            </w:r>
            <w:sdt>
              <w:sdtPr>
                <w:rPr>
                  <w:webHidden/>
                </w:rPr>
                <w:id w:val="372579861"/>
                <w:placeholder>
                  <w:docPart w:val="0661DF4CB0E148DEA9DB63812BCFCF00"/>
                </w:placeholder>
                <w:temporary/>
                <w:showingPlcHdr/>
              </w:sdtPr>
              <w:sdtContent>
                <w:r w:rsidR="00B464FF">
                  <w:rPr>
                    <w:webHidden/>
                  </w:rPr>
                  <w:t>#</w:t>
                </w:r>
              </w:sdtContent>
            </w:sdt>
          </w:p>
          <w:p w14:paraId="3E231C8E" w14:textId="77777777" w:rsidR="00B3025D" w:rsidRDefault="00613502" w:rsidP="00B3025D">
            <w:pPr>
              <w:pStyle w:val="Level2"/>
              <w:tabs>
                <w:tab w:val="left" w:pos="1440"/>
              </w:tabs>
              <w:rPr>
                <w:webHidden/>
              </w:rPr>
            </w:pPr>
            <w:sdt>
              <w:sdtPr>
                <w:rPr>
                  <w:webHidden/>
                </w:rPr>
                <w:id w:val="372579291"/>
                <w:placeholder>
                  <w:docPart w:val="B3CF5DEE15F848F6BA22528DB7FC0C91"/>
                </w:placeholder>
                <w:temporary/>
                <w:showingPlcHdr/>
              </w:sdtPr>
              <w:sdtContent>
                <w:r w:rsidR="00B464FF">
                  <w:t>Section 1.1</w:t>
                </w:r>
              </w:sdtContent>
            </w:sdt>
            <w:r w:rsidR="00B464FF">
              <w:rPr>
                <w:webHidden/>
              </w:rPr>
              <w:tab/>
              <w:t xml:space="preserve">               </w:t>
            </w:r>
            <w:r w:rsidR="00B464FF">
              <w:t xml:space="preserve"> </w:t>
            </w:r>
            <w:r w:rsidR="00B464FF" w:rsidRPr="004D7A2E">
              <w:rPr>
                <w:i/>
              </w:rPr>
              <w:t>Unlocking The Panel</w:t>
            </w:r>
            <w:r w:rsidR="00B464FF">
              <w:rPr>
                <w:webHidden/>
              </w:rPr>
              <w:tab/>
            </w:r>
            <w:sdt>
              <w:sdtPr>
                <w:rPr>
                  <w:webHidden/>
                </w:rPr>
                <w:id w:val="372579888"/>
                <w:placeholder>
                  <w:docPart w:val="158E62E9E27C43D4BF00E6C523D0BF92"/>
                </w:placeholder>
                <w:temporary/>
                <w:showingPlcHdr/>
              </w:sdtPr>
              <w:sdtContent>
                <w:r w:rsidR="00B464FF">
                  <w:rPr>
                    <w:webHidden/>
                  </w:rPr>
                  <w:t>#</w:t>
                </w:r>
              </w:sdtContent>
            </w:sdt>
          </w:p>
          <w:p w14:paraId="2375E4CB" w14:textId="5FA013C8" w:rsidR="00B464FF" w:rsidRDefault="00B3025D" w:rsidP="00B3025D">
            <w:pPr>
              <w:pStyle w:val="Level2"/>
              <w:tabs>
                <w:tab w:val="left" w:pos="1440"/>
              </w:tabs>
              <w:ind w:left="0"/>
            </w:pPr>
            <w:r>
              <w:rPr>
                <w:webHidden/>
              </w:rPr>
              <w:t xml:space="preserve">    </w:t>
            </w:r>
            <w:r w:rsidR="00B464FF">
              <w:t xml:space="preserve"> </w:t>
            </w:r>
            <w:r>
              <w:rPr>
                <w:webHidden/>
              </w:rPr>
              <w:t xml:space="preserve"> Section 1.2</w:t>
            </w:r>
            <w:r>
              <w:t xml:space="preserve"> </w:t>
            </w:r>
            <w:r w:rsidR="00B464FF">
              <w:t xml:space="preserve">  </w:t>
            </w:r>
            <w:r>
              <w:t xml:space="preserve">                      </w:t>
            </w:r>
            <w:r w:rsidR="00B464FF" w:rsidRPr="00B464FF">
              <w:t>Information Displays</w:t>
            </w:r>
            <w:r w:rsidR="00B464FF">
              <w:rPr>
                <w:webHidden/>
              </w:rPr>
              <w:tab/>
            </w:r>
            <w:sdt>
              <w:sdtPr>
                <w:rPr>
                  <w:webHidden/>
                </w:rPr>
                <w:id w:val="372579915"/>
                <w:placeholder>
                  <w:docPart w:val="76D373F73B244C16AF782DBF09853437"/>
                </w:placeholder>
                <w:temporary/>
                <w:showingPlcHdr/>
              </w:sdtPr>
              <w:sdtContent>
                <w:r w:rsidR="00B464FF">
                  <w:rPr>
                    <w:webHidden/>
                  </w:rPr>
                  <w:t>#</w:t>
                </w:r>
              </w:sdtContent>
            </w:sdt>
          </w:p>
          <w:p w14:paraId="7CD6F5FE" w14:textId="058A8B2A" w:rsidR="00B464FF" w:rsidRDefault="00B3025D" w:rsidP="00B3025D">
            <w:pPr>
              <w:pStyle w:val="Level3"/>
              <w:tabs>
                <w:tab w:val="left" w:pos="1965"/>
              </w:tabs>
              <w:ind w:left="0"/>
            </w:pPr>
            <w:r>
              <w:rPr>
                <w:webHidden/>
              </w:rPr>
              <w:t xml:space="preserve">     Section 1.3</w:t>
            </w:r>
            <w:r w:rsidR="00B464FF">
              <w:rPr>
                <w:webHidden/>
              </w:rPr>
              <w:tab/>
            </w:r>
            <w:r w:rsidR="00B464FF">
              <w:t xml:space="preserve"> </w:t>
            </w:r>
            <w:r w:rsidR="00B464FF" w:rsidRPr="00B464FF">
              <w:t>Zone Information</w:t>
            </w:r>
            <w:r w:rsidR="00B464FF">
              <w:rPr>
                <w:webHidden/>
              </w:rPr>
              <w:tab/>
            </w:r>
            <w:sdt>
              <w:sdtPr>
                <w:rPr>
                  <w:webHidden/>
                </w:rPr>
                <w:id w:val="372579916"/>
                <w:placeholder>
                  <w:docPart w:val="84F582BFE0674C6CA1EA3B7219A32069"/>
                </w:placeholder>
                <w:temporary/>
                <w:showingPlcHdr/>
              </w:sdtPr>
              <w:sdtContent>
                <w:r w:rsidR="00B464FF">
                  <w:rPr>
                    <w:webHidden/>
                  </w:rPr>
                  <w:t>#</w:t>
                </w:r>
              </w:sdtContent>
            </w:sdt>
          </w:p>
          <w:p w14:paraId="5DA7FE98" w14:textId="47982BE4" w:rsidR="00B464FF" w:rsidRDefault="00B3025D" w:rsidP="00B3025D">
            <w:pPr>
              <w:pStyle w:val="Level3"/>
              <w:tabs>
                <w:tab w:val="left" w:pos="2070"/>
              </w:tabs>
              <w:ind w:left="0"/>
            </w:pPr>
            <w:r>
              <w:rPr>
                <w:webHidden/>
              </w:rPr>
              <w:t xml:space="preserve">     Section 1.4</w:t>
            </w:r>
            <w:r w:rsidR="00B464FF">
              <w:rPr>
                <w:webHidden/>
              </w:rPr>
              <w:t xml:space="preserve">      </w:t>
            </w:r>
            <w:r>
              <w:rPr>
                <w:webHidden/>
              </w:rPr>
              <w:t xml:space="preserve">              </w:t>
            </w:r>
            <w:r w:rsidR="00B464FF" w:rsidRPr="00B464FF">
              <w:t>Manual Activation</w:t>
            </w:r>
            <w:r w:rsidR="00B464FF">
              <w:rPr>
                <w:webHidden/>
              </w:rPr>
              <w:tab/>
            </w:r>
            <w:sdt>
              <w:sdtPr>
                <w:rPr>
                  <w:webHidden/>
                </w:rPr>
                <w:id w:val="372579917"/>
                <w:placeholder>
                  <w:docPart w:val="DDD2ACEF4F804FFB8087FDE03DAB9CAC"/>
                </w:placeholder>
                <w:temporary/>
                <w:showingPlcHdr/>
              </w:sdtPr>
              <w:sdtContent>
                <w:r w:rsidR="00B464FF">
                  <w:rPr>
                    <w:webHidden/>
                  </w:rPr>
                  <w:t>#</w:t>
                </w:r>
              </w:sdtContent>
            </w:sdt>
          </w:p>
          <w:p w14:paraId="10DEE7A9" w14:textId="362F29E1" w:rsidR="00B464FF" w:rsidRPr="00B464FF" w:rsidRDefault="004D7A2E" w:rsidP="00B464FF">
            <w:pPr>
              <w:pStyle w:val="Level2"/>
              <w:tabs>
                <w:tab w:val="left" w:pos="675"/>
                <w:tab w:val="left" w:pos="1995"/>
              </w:tabs>
              <w:rPr>
                <w:i/>
              </w:rPr>
            </w:pPr>
            <w:r>
              <w:rPr>
                <w:rFonts w:cstheme="majorHAnsi"/>
                <w:i/>
                <w:lang w:val="en-US"/>
              </w:rPr>
              <w:t xml:space="preserve"> </w:t>
            </w:r>
            <w:r w:rsidR="00B3025D">
              <w:rPr>
                <w:rFonts w:cstheme="majorHAnsi"/>
                <w:i/>
                <w:lang w:val="en-US"/>
              </w:rPr>
              <w:t>Section 1.5</w:t>
            </w:r>
            <w:r w:rsidRPr="004D7A2E">
              <w:rPr>
                <w:rFonts w:cstheme="majorHAnsi"/>
                <w:i/>
                <w:webHidden/>
                <w:lang w:val="en-US"/>
              </w:rPr>
              <w:t xml:space="preserve"> </w:t>
            </w:r>
            <w:r w:rsidR="00B464FF" w:rsidRPr="00B464FF">
              <w:rPr>
                <w:i/>
                <w:webHidden/>
              </w:rPr>
              <w:tab/>
            </w:r>
            <w:r w:rsidR="00B464FF" w:rsidRPr="004D7A2E">
              <w:rPr>
                <w:i/>
              </w:rPr>
              <w:t>View Database</w:t>
            </w:r>
            <w:r w:rsidR="00B464FF" w:rsidRPr="00B464FF">
              <w:rPr>
                <w:i/>
                <w:webHidden/>
              </w:rPr>
              <w:tab/>
            </w:r>
            <w:sdt>
              <w:sdtPr>
                <w:rPr>
                  <w:i/>
                  <w:webHidden/>
                </w:rPr>
                <w:id w:val="372579918"/>
                <w:placeholder>
                  <w:docPart w:val="B17FF84B2B8042F1898B282C87E5246C"/>
                </w:placeholder>
                <w:temporary/>
                <w:showingPlcHdr/>
              </w:sdtPr>
              <w:sdtContent>
                <w:r w:rsidR="00B464FF" w:rsidRPr="00B464FF">
                  <w:rPr>
                    <w:i/>
                    <w:webHidden/>
                  </w:rPr>
                  <w:t>#</w:t>
                </w:r>
              </w:sdtContent>
            </w:sdt>
          </w:p>
          <w:p w14:paraId="5269FB16" w14:textId="18F4A9D5" w:rsidR="00B464FF" w:rsidRDefault="00B3025D" w:rsidP="00B464FF">
            <w:pPr>
              <w:pStyle w:val="Level2"/>
              <w:tabs>
                <w:tab w:val="left" w:pos="1995"/>
              </w:tabs>
            </w:pPr>
            <w:r>
              <w:rPr>
                <w:rFonts w:cstheme="majorHAnsi"/>
                <w:i/>
                <w:lang w:val="en-US"/>
              </w:rPr>
              <w:t>Section 1.6</w:t>
            </w:r>
            <w:r>
              <w:rPr>
                <w:webHidden/>
              </w:rPr>
              <w:t xml:space="preserve">                         </w:t>
            </w:r>
            <w:r w:rsidR="00B464FF">
              <w:t xml:space="preserve"> </w:t>
            </w:r>
            <w:r w:rsidR="00B464FF" w:rsidRPr="004D7A2E">
              <w:rPr>
                <w:i/>
              </w:rPr>
              <w:t>Edit Configuration</w:t>
            </w:r>
            <w:r w:rsidR="00B464FF">
              <w:rPr>
                <w:webHidden/>
              </w:rPr>
              <w:tab/>
            </w:r>
            <w:sdt>
              <w:sdtPr>
                <w:rPr>
                  <w:webHidden/>
                </w:rPr>
                <w:id w:val="372579919"/>
                <w:placeholder>
                  <w:docPart w:val="BCAC2270301444E6ADD44978A2EF30F9"/>
                </w:placeholder>
                <w:temporary/>
                <w:showingPlcHdr/>
              </w:sdtPr>
              <w:sdtContent>
                <w:r w:rsidR="00B464FF">
                  <w:rPr>
                    <w:webHidden/>
                  </w:rPr>
                  <w:t>#</w:t>
                </w:r>
              </w:sdtContent>
            </w:sdt>
          </w:p>
          <w:p w14:paraId="46D259C7" w14:textId="77777777" w:rsidR="00B464FF" w:rsidRDefault="00613502" w:rsidP="004D7A2E">
            <w:pPr>
              <w:pStyle w:val="Level1"/>
              <w:tabs>
                <w:tab w:val="left" w:pos="1141"/>
              </w:tabs>
            </w:pPr>
            <w:sdt>
              <w:sdtPr>
                <w:rPr>
                  <w:webHidden/>
                </w:rPr>
                <w:id w:val="372579462"/>
                <w:placeholder>
                  <w:docPart w:val="94B76E9EB66548239E951B260C4B27A5"/>
                </w:placeholder>
                <w:temporary/>
                <w:showingPlcHdr/>
              </w:sdtPr>
              <w:sdtContent>
                <w:r w:rsidR="00B464FF">
                  <w:t>Chapter 2</w:t>
                </w:r>
              </w:sdtContent>
            </w:sdt>
            <w:r w:rsidR="00B464FF">
              <w:rPr>
                <w:webHidden/>
              </w:rPr>
              <w:tab/>
            </w:r>
            <w:r w:rsidR="004D7A2E">
              <w:t xml:space="preserve"> </w:t>
            </w:r>
            <w:r w:rsidR="004D7A2E" w:rsidRPr="004D7A2E">
              <w:t>Fire Alarm Activated</w:t>
            </w:r>
            <w:r w:rsidR="004D7A2E">
              <w:rPr>
                <w:webHidden/>
              </w:rPr>
              <w:tab/>
            </w:r>
            <w:sdt>
              <w:sdtPr>
                <w:rPr>
                  <w:webHidden/>
                </w:rPr>
                <w:id w:val="372579920"/>
                <w:placeholder>
                  <w:docPart w:val="F5A787A733E84CE8BB284DB8402F5532"/>
                </w:placeholder>
                <w:temporary/>
                <w:showingPlcHdr/>
              </w:sdtPr>
              <w:sdtContent>
                <w:r w:rsidR="00B464FF">
                  <w:rPr>
                    <w:webHidden/>
                  </w:rPr>
                  <w:t>#</w:t>
                </w:r>
              </w:sdtContent>
            </w:sdt>
          </w:p>
          <w:p w14:paraId="0ECAF885" w14:textId="77777777" w:rsidR="00B464FF" w:rsidRDefault="00613502" w:rsidP="004D7A2E">
            <w:pPr>
              <w:pStyle w:val="Level2"/>
              <w:tabs>
                <w:tab w:val="left" w:pos="1515"/>
              </w:tabs>
            </w:pPr>
            <w:sdt>
              <w:sdtPr>
                <w:rPr>
                  <w:webHidden/>
                </w:rPr>
                <w:id w:val="372579490"/>
                <w:placeholder>
                  <w:docPart w:val="35EB00C4F4154E12ADB19C9546DEDA79"/>
                </w:placeholder>
                <w:temporary/>
                <w:showingPlcHdr/>
              </w:sdtPr>
              <w:sdtContent>
                <w:r w:rsidR="00B464FF">
                  <w:t>Section 2.1</w:t>
                </w:r>
              </w:sdtContent>
            </w:sdt>
            <w:r w:rsidR="00B464FF">
              <w:rPr>
                <w:webHidden/>
              </w:rPr>
              <w:tab/>
            </w:r>
            <w:r w:rsidR="004D7A2E">
              <w:t xml:space="preserve">               </w:t>
            </w:r>
            <w:r w:rsidR="004D7A2E" w:rsidRPr="004D7A2E">
              <w:rPr>
                <w:i/>
              </w:rPr>
              <w:t>Automatic</w:t>
            </w:r>
            <w:r w:rsidR="004D7A2E">
              <w:rPr>
                <w:webHidden/>
              </w:rPr>
              <w:tab/>
            </w:r>
            <w:sdt>
              <w:sdtPr>
                <w:rPr>
                  <w:webHidden/>
                </w:rPr>
                <w:id w:val="372579921"/>
                <w:placeholder>
                  <w:docPart w:val="4C48AB8776D3439A9389DA5BF483A648"/>
                </w:placeholder>
                <w:temporary/>
                <w:showingPlcHdr/>
              </w:sdtPr>
              <w:sdtContent>
                <w:r w:rsidR="00B464FF">
                  <w:rPr>
                    <w:webHidden/>
                  </w:rPr>
                  <w:t>#</w:t>
                </w:r>
              </w:sdtContent>
            </w:sdt>
          </w:p>
          <w:p w14:paraId="1BACB5E6" w14:textId="3971C3AF" w:rsidR="004D7A2E" w:rsidRPr="004D7A2E" w:rsidRDefault="00B3025D" w:rsidP="00B464FF">
            <w:pPr>
              <w:pStyle w:val="Level2"/>
              <w:rPr>
                <w:i/>
                <w:webHidden/>
              </w:rPr>
            </w:pPr>
            <w:r>
              <w:rPr>
                <w:i/>
              </w:rPr>
              <w:t>Section 2.2</w:t>
            </w:r>
            <w:r w:rsidR="004D7A2E">
              <w:rPr>
                <w:i/>
              </w:rPr>
              <w:t xml:space="preserve"> </w:t>
            </w:r>
            <w:r w:rsidR="004D7A2E">
              <w:t xml:space="preserve">               </w:t>
            </w:r>
            <w:r>
              <w:t xml:space="preserve">          </w:t>
            </w:r>
            <w:r w:rsidR="004D7A2E" w:rsidRPr="004D7A2E">
              <w:rPr>
                <w:i/>
              </w:rPr>
              <w:t>Automatic</w:t>
            </w:r>
            <w:r w:rsidR="004D7A2E">
              <w:rPr>
                <w:i/>
              </w:rPr>
              <w:t xml:space="preserve"> demonstration</w:t>
            </w:r>
            <w:r w:rsidR="004D7A2E">
              <w:rPr>
                <w:webHidden/>
              </w:rPr>
              <w:tab/>
            </w:r>
            <w:sdt>
              <w:sdtPr>
                <w:rPr>
                  <w:webHidden/>
                </w:rPr>
                <w:id w:val="-867522307"/>
                <w:placeholder>
                  <w:docPart w:val="777B3F3BB926423B808D5A01CF7528E4"/>
                </w:placeholder>
                <w:temporary/>
                <w:showingPlcHdr/>
              </w:sdtPr>
              <w:sdtContent>
                <w:r w:rsidR="004D7A2E">
                  <w:rPr>
                    <w:webHidden/>
                  </w:rPr>
                  <w:t>#</w:t>
                </w:r>
              </w:sdtContent>
            </w:sdt>
          </w:p>
          <w:p w14:paraId="4BCAF924" w14:textId="3426F2B6" w:rsidR="00B464FF" w:rsidRDefault="00B3025D" w:rsidP="00B464FF">
            <w:pPr>
              <w:pStyle w:val="Level2"/>
            </w:pPr>
            <w:r>
              <w:t>Section 2.3</w:t>
            </w:r>
            <w:r w:rsidR="004D7A2E">
              <w:t xml:space="preserve">                          </w:t>
            </w:r>
            <w:r w:rsidR="004D7A2E" w:rsidRPr="004D7A2E">
              <w:rPr>
                <w:i/>
              </w:rPr>
              <w:t>Manual</w:t>
            </w:r>
            <w:r w:rsidR="00B464FF">
              <w:rPr>
                <w:webHidden/>
              </w:rPr>
              <w:tab/>
            </w:r>
            <w:sdt>
              <w:sdtPr>
                <w:rPr>
                  <w:webHidden/>
                </w:rPr>
                <w:id w:val="372579922"/>
                <w:placeholder>
                  <w:docPart w:val="8023B8FE081F45748E8502628F8FD36E"/>
                </w:placeholder>
                <w:temporary/>
                <w:showingPlcHdr/>
              </w:sdtPr>
              <w:sdtContent>
                <w:r w:rsidR="00B464FF">
                  <w:rPr>
                    <w:webHidden/>
                  </w:rPr>
                  <w:t>#</w:t>
                </w:r>
              </w:sdtContent>
            </w:sdt>
          </w:p>
          <w:p w14:paraId="44C4C9F2" w14:textId="267EAC42" w:rsidR="00B464FF" w:rsidRDefault="00B3025D" w:rsidP="00B3025D">
            <w:pPr>
              <w:pStyle w:val="Level3"/>
              <w:tabs>
                <w:tab w:val="left" w:pos="1936"/>
              </w:tabs>
              <w:ind w:left="0"/>
            </w:pPr>
            <w:r>
              <w:rPr>
                <w:webHidden/>
              </w:rPr>
              <w:t xml:space="preserve">    </w:t>
            </w:r>
            <w:r>
              <w:rPr>
                <w:i w:val="0"/>
                <w:webHidden/>
              </w:rPr>
              <w:t>Section 2.4</w:t>
            </w:r>
            <w:r w:rsidR="00B464FF">
              <w:rPr>
                <w:webHidden/>
              </w:rPr>
              <w:tab/>
            </w:r>
            <w:r w:rsidR="004D7A2E">
              <w:rPr>
                <w:webHidden/>
              </w:rPr>
              <w:t xml:space="preserve"> Manual Demonstration</w:t>
            </w:r>
            <w:r w:rsidR="004D7A2E">
              <w:rPr>
                <w:webHidden/>
              </w:rPr>
              <w:tab/>
            </w:r>
            <w:sdt>
              <w:sdtPr>
                <w:rPr>
                  <w:webHidden/>
                </w:rPr>
                <w:id w:val="372579923"/>
                <w:placeholder>
                  <w:docPart w:val="9EA8F8EB8DFA4707A4807D51DB098EF2"/>
                </w:placeholder>
                <w:temporary/>
                <w:showingPlcHdr/>
              </w:sdtPr>
              <w:sdtContent>
                <w:r w:rsidR="00B464FF">
                  <w:rPr>
                    <w:webHidden/>
                  </w:rPr>
                  <w:t>#</w:t>
                </w:r>
              </w:sdtContent>
            </w:sdt>
          </w:p>
          <w:p w14:paraId="4C842A05" w14:textId="626435D3" w:rsidR="00B464FF" w:rsidRDefault="00B3025D" w:rsidP="004D7A2E">
            <w:pPr>
              <w:pStyle w:val="Level2"/>
              <w:tabs>
                <w:tab w:val="left" w:pos="2048"/>
              </w:tabs>
            </w:pPr>
            <w:r>
              <w:rPr>
                <w:webHidden/>
              </w:rPr>
              <w:t xml:space="preserve">Section 2.5                         </w:t>
            </w:r>
            <w:r w:rsidR="004D7A2E" w:rsidRPr="004D7A2E">
              <w:rPr>
                <w:i/>
              </w:rPr>
              <w:t>Running a Fire Drill</w:t>
            </w:r>
            <w:r w:rsidR="004D7A2E">
              <w:rPr>
                <w:webHidden/>
              </w:rPr>
              <w:tab/>
            </w:r>
            <w:sdt>
              <w:sdtPr>
                <w:rPr>
                  <w:webHidden/>
                </w:rPr>
                <w:id w:val="372579926"/>
                <w:placeholder>
                  <w:docPart w:val="B074FB8F93EA4C009DA1BB7CF30F9554"/>
                </w:placeholder>
                <w:temporary/>
                <w:showingPlcHdr/>
              </w:sdtPr>
              <w:sdtContent>
                <w:r w:rsidR="00B464FF">
                  <w:rPr>
                    <w:webHidden/>
                  </w:rPr>
                  <w:t>#</w:t>
                </w:r>
              </w:sdtContent>
            </w:sdt>
          </w:p>
          <w:p w14:paraId="054CEB3F" w14:textId="77777777" w:rsidR="00B464FF" w:rsidRDefault="00613502" w:rsidP="008A507F">
            <w:pPr>
              <w:pStyle w:val="Level1"/>
              <w:tabs>
                <w:tab w:val="left" w:pos="1155"/>
              </w:tabs>
            </w:pPr>
            <w:sdt>
              <w:sdtPr>
                <w:rPr>
                  <w:webHidden/>
                </w:rPr>
                <w:id w:val="372579661"/>
                <w:placeholder>
                  <w:docPart w:val="53E6F81EAD6E40C7AAC687C19BAEE5C4"/>
                </w:placeholder>
                <w:temporary/>
                <w:showingPlcHdr/>
              </w:sdtPr>
              <w:sdtContent>
                <w:r w:rsidR="00B464FF">
                  <w:t>Chapter 3</w:t>
                </w:r>
              </w:sdtContent>
            </w:sdt>
            <w:r w:rsidR="00B464FF">
              <w:rPr>
                <w:webHidden/>
              </w:rPr>
              <w:tab/>
            </w:r>
            <w:r w:rsidR="008A507F">
              <w:rPr>
                <w:webHidden/>
              </w:rPr>
              <w:t>Database utilization</w:t>
            </w:r>
            <w:r w:rsidR="008A507F">
              <w:rPr>
                <w:webHidden/>
              </w:rPr>
              <w:tab/>
            </w:r>
            <w:sdt>
              <w:sdtPr>
                <w:rPr>
                  <w:webHidden/>
                </w:rPr>
                <w:id w:val="372579927"/>
                <w:placeholder>
                  <w:docPart w:val="BC1AE2AD59A04F28B85AF85525B2B6D1"/>
                </w:placeholder>
                <w:temporary/>
                <w:showingPlcHdr/>
              </w:sdtPr>
              <w:sdtContent>
                <w:r w:rsidR="00B464FF">
                  <w:rPr>
                    <w:webHidden/>
                  </w:rPr>
                  <w:t>#</w:t>
                </w:r>
              </w:sdtContent>
            </w:sdt>
          </w:p>
          <w:p w14:paraId="72E972CD" w14:textId="77777777" w:rsidR="00B464FF" w:rsidRDefault="00613502" w:rsidP="008A507F">
            <w:pPr>
              <w:pStyle w:val="Level2"/>
              <w:tabs>
                <w:tab w:val="left" w:pos="1318"/>
              </w:tabs>
            </w:pPr>
            <w:sdt>
              <w:sdtPr>
                <w:rPr>
                  <w:webHidden/>
                </w:rPr>
                <w:id w:val="372579689"/>
                <w:placeholder>
                  <w:docPart w:val="0627698078BE4BCFBDE9F1CACEBEB796"/>
                </w:placeholder>
                <w:temporary/>
                <w:showingPlcHdr/>
              </w:sdtPr>
              <w:sdtContent>
                <w:r w:rsidR="00B464FF">
                  <w:t>Section 3.1</w:t>
                </w:r>
              </w:sdtContent>
            </w:sdt>
            <w:r w:rsidR="00B464FF">
              <w:rPr>
                <w:webHidden/>
              </w:rPr>
              <w:tab/>
            </w:r>
            <w:r w:rsidR="008A507F">
              <w:rPr>
                <w:webHidden/>
              </w:rPr>
              <w:t xml:space="preserve">                 </w:t>
            </w:r>
            <w:r w:rsidR="008A507F">
              <w:rPr>
                <w:i/>
                <w:webHidden/>
              </w:rPr>
              <w:t>How to setup USB database saving</w:t>
            </w:r>
            <w:r w:rsidR="008A507F">
              <w:rPr>
                <w:webHidden/>
              </w:rPr>
              <w:tab/>
            </w:r>
            <w:sdt>
              <w:sdtPr>
                <w:rPr>
                  <w:webHidden/>
                </w:rPr>
                <w:id w:val="372579928"/>
                <w:placeholder>
                  <w:docPart w:val="855A8644B6944FDAB471E0A0E4831A0A"/>
                </w:placeholder>
                <w:temporary/>
                <w:showingPlcHdr/>
              </w:sdtPr>
              <w:sdtContent>
                <w:r w:rsidR="00B464FF">
                  <w:rPr>
                    <w:webHidden/>
                  </w:rPr>
                  <w:t>#</w:t>
                </w:r>
              </w:sdtContent>
            </w:sdt>
          </w:p>
          <w:p w14:paraId="00E6150B" w14:textId="77777777" w:rsidR="00B464FF" w:rsidRDefault="00613502" w:rsidP="008A507F">
            <w:pPr>
              <w:pStyle w:val="Level2"/>
              <w:tabs>
                <w:tab w:val="left" w:pos="1399"/>
              </w:tabs>
            </w:pPr>
            <w:sdt>
              <w:sdtPr>
                <w:rPr>
                  <w:webHidden/>
                </w:rPr>
                <w:id w:val="372579717"/>
                <w:placeholder>
                  <w:docPart w:val="59A7D545DC5947F4A75D1F851D1FEF1E"/>
                </w:placeholder>
                <w:temporary/>
                <w:showingPlcHdr/>
              </w:sdtPr>
              <w:sdtContent>
                <w:r w:rsidR="00B464FF">
                  <w:t>Section 3.2</w:t>
                </w:r>
              </w:sdtContent>
            </w:sdt>
            <w:r w:rsidR="008A507F">
              <w:rPr>
                <w:webHidden/>
              </w:rPr>
              <w:t xml:space="preserve">                        </w:t>
            </w:r>
            <w:r w:rsidR="008A507F">
              <w:rPr>
                <w:i/>
                <w:webHidden/>
              </w:rPr>
              <w:t>How to setup cloud database saving</w:t>
            </w:r>
            <w:r w:rsidR="008A507F">
              <w:rPr>
                <w:webHidden/>
              </w:rPr>
              <w:tab/>
            </w:r>
            <w:sdt>
              <w:sdtPr>
                <w:rPr>
                  <w:webHidden/>
                </w:rPr>
                <w:id w:val="372579929"/>
                <w:placeholder>
                  <w:docPart w:val="CD277047AB2E46979BED16E16D598251"/>
                </w:placeholder>
                <w:temporary/>
                <w:showingPlcHdr/>
              </w:sdtPr>
              <w:sdtContent>
                <w:r w:rsidR="00B464FF">
                  <w:rPr>
                    <w:webHidden/>
                  </w:rPr>
                  <w:t>#</w:t>
                </w:r>
              </w:sdtContent>
            </w:sdt>
          </w:p>
          <w:p w14:paraId="15C1F022" w14:textId="314F3800" w:rsidR="00B464FF" w:rsidRDefault="00B464FF" w:rsidP="00B464FF">
            <w:pPr>
              <w:pStyle w:val="Level2"/>
            </w:pPr>
          </w:p>
          <w:p w14:paraId="4C26177A" w14:textId="77777777" w:rsidR="00B464FF" w:rsidRDefault="00B464FF" w:rsidP="00B464FF">
            <w:pPr>
              <w:pStyle w:val="Level3"/>
            </w:pPr>
          </w:p>
          <w:p w14:paraId="6C5F8177" w14:textId="77777777" w:rsidR="00385399" w:rsidRPr="00B5563D" w:rsidRDefault="00385399" w:rsidP="00385399">
            <w:pPr>
              <w:overflowPunct w:val="0"/>
              <w:autoSpaceDE w:val="0"/>
              <w:autoSpaceDN w:val="0"/>
              <w:adjustRightInd w:val="0"/>
              <w:rPr>
                <w:rFonts w:ascii="Times New Roman" w:hAnsi="Times New Roman"/>
                <w:sz w:val="20"/>
              </w:rPr>
            </w:pPr>
          </w:p>
        </w:tc>
        <w:tc>
          <w:tcPr>
            <w:tcW w:w="5508" w:type="dxa"/>
            <w:tcBorders>
              <w:top w:val="single" w:sz="6" w:space="0" w:color="auto"/>
              <w:left w:val="nil"/>
              <w:bottom w:val="single" w:sz="6" w:space="0" w:color="auto"/>
              <w:right w:val="single" w:sz="6" w:space="0" w:color="auto"/>
            </w:tcBorders>
          </w:tcPr>
          <w:p w14:paraId="2CD0C037" w14:textId="77777777" w:rsidR="00E4548E" w:rsidRDefault="00E4548E" w:rsidP="00E4548E">
            <w:pPr>
              <w:pStyle w:val="Level1"/>
              <w:tabs>
                <w:tab w:val="left" w:pos="1155"/>
              </w:tabs>
              <w:rPr>
                <w:webHidden/>
              </w:rPr>
            </w:pPr>
          </w:p>
          <w:p w14:paraId="5AAE9E7F" w14:textId="31A3F710" w:rsidR="00E4548E" w:rsidRDefault="00E4548E" w:rsidP="00E4548E">
            <w:pPr>
              <w:pStyle w:val="Level1"/>
              <w:tabs>
                <w:tab w:val="left" w:pos="1155"/>
              </w:tabs>
            </w:pPr>
            <w:r>
              <w:rPr>
                <w:webHidden/>
              </w:rPr>
              <w:t>Chapter 4</w:t>
            </w:r>
            <w:r>
              <w:rPr>
                <w:webHidden/>
              </w:rPr>
              <w:tab/>
            </w:r>
            <w:r w:rsidR="002F4D68">
              <w:rPr>
                <w:webHidden/>
              </w:rPr>
              <w:t>Edit configuration</w:t>
            </w:r>
            <w:r>
              <w:rPr>
                <w:webHidden/>
              </w:rPr>
              <w:tab/>
            </w:r>
            <w:sdt>
              <w:sdtPr>
                <w:rPr>
                  <w:webHidden/>
                </w:rPr>
                <w:id w:val="1539471534"/>
                <w:placeholder>
                  <w:docPart w:val="F0539F78E096AA49BA2ECF812A90732D"/>
                </w:placeholder>
                <w:temporary/>
                <w:showingPlcHdr/>
              </w:sdtPr>
              <w:sdtContent>
                <w:r>
                  <w:rPr>
                    <w:webHidden/>
                  </w:rPr>
                  <w:t>#</w:t>
                </w:r>
              </w:sdtContent>
            </w:sdt>
          </w:p>
          <w:p w14:paraId="780362CD" w14:textId="01CB99BC" w:rsidR="00E4548E" w:rsidRDefault="002F4D68" w:rsidP="00E4548E">
            <w:pPr>
              <w:pStyle w:val="Level2"/>
              <w:tabs>
                <w:tab w:val="left" w:pos="1318"/>
              </w:tabs>
            </w:pPr>
            <w:r>
              <w:rPr>
                <w:webHidden/>
              </w:rPr>
              <w:t>Section 4.1</w:t>
            </w:r>
            <w:r w:rsidR="00E4548E">
              <w:rPr>
                <w:webHidden/>
              </w:rPr>
              <w:tab/>
              <w:t xml:space="preserve">                 </w:t>
            </w:r>
            <w:r>
              <w:rPr>
                <w:i/>
                <w:webHidden/>
              </w:rPr>
              <w:t>How to operate</w:t>
            </w:r>
            <w:r w:rsidR="00E4548E">
              <w:rPr>
                <w:webHidden/>
              </w:rPr>
              <w:tab/>
            </w:r>
            <w:sdt>
              <w:sdtPr>
                <w:rPr>
                  <w:webHidden/>
                </w:rPr>
                <w:id w:val="2143305069"/>
                <w:placeholder>
                  <w:docPart w:val="E9E9F272A04EC64688145B48023D4378"/>
                </w:placeholder>
                <w:temporary/>
                <w:showingPlcHdr/>
              </w:sdtPr>
              <w:sdtContent>
                <w:r w:rsidR="00E4548E">
                  <w:rPr>
                    <w:webHidden/>
                  </w:rPr>
                  <w:t>#</w:t>
                </w:r>
              </w:sdtContent>
            </w:sdt>
          </w:p>
          <w:p w14:paraId="5F6ACC0E" w14:textId="77777777" w:rsidR="00385399" w:rsidRDefault="00385399" w:rsidP="00385399">
            <w:pPr>
              <w:widowControl w:val="0"/>
              <w:overflowPunct w:val="0"/>
              <w:autoSpaceDE w:val="0"/>
              <w:autoSpaceDN w:val="0"/>
              <w:adjustRightInd w:val="0"/>
              <w:ind w:left="144" w:hanging="144"/>
              <w:rPr>
                <w:rFonts w:ascii="Times New Roman" w:hAnsi="Times New Roman"/>
                <w:sz w:val="24"/>
              </w:rPr>
            </w:pPr>
          </w:p>
          <w:p w14:paraId="293B356C" w14:textId="40865B51" w:rsidR="00E4548E" w:rsidRDefault="00E4548E" w:rsidP="00E4548E">
            <w:pPr>
              <w:pStyle w:val="Level1"/>
              <w:tabs>
                <w:tab w:val="left" w:pos="1155"/>
              </w:tabs>
            </w:pPr>
            <w:r>
              <w:rPr>
                <w:webHidden/>
              </w:rPr>
              <w:t>Chapter 5</w:t>
            </w:r>
            <w:r>
              <w:rPr>
                <w:webHidden/>
              </w:rPr>
              <w:tab/>
            </w:r>
            <w:r w:rsidR="002F4D68">
              <w:rPr>
                <w:webHidden/>
              </w:rPr>
              <w:t>error messages and recovery procedures</w:t>
            </w:r>
            <w:r>
              <w:rPr>
                <w:webHidden/>
              </w:rPr>
              <w:tab/>
            </w:r>
            <w:sdt>
              <w:sdtPr>
                <w:rPr>
                  <w:webHidden/>
                </w:rPr>
                <w:id w:val="-1068561409"/>
                <w:placeholder>
                  <w:docPart w:val="29119C82807B044DB5B30B67ACAE17F1"/>
                </w:placeholder>
                <w:temporary/>
                <w:showingPlcHdr/>
              </w:sdtPr>
              <w:sdtContent>
                <w:r>
                  <w:rPr>
                    <w:webHidden/>
                  </w:rPr>
                  <w:t>#</w:t>
                </w:r>
              </w:sdtContent>
            </w:sdt>
          </w:p>
          <w:p w14:paraId="357FB48A" w14:textId="2E0A9204" w:rsidR="00120467" w:rsidRDefault="00120467" w:rsidP="00120467">
            <w:pPr>
              <w:pStyle w:val="Level2"/>
              <w:tabs>
                <w:tab w:val="left" w:pos="1318"/>
              </w:tabs>
            </w:pPr>
            <w:r>
              <w:rPr>
                <w:webHidden/>
              </w:rPr>
              <w:t>section 5</w:t>
            </w:r>
            <w:r>
              <w:rPr>
                <w:webHidden/>
              </w:rPr>
              <w:t>.1</w:t>
            </w:r>
            <w:r>
              <w:rPr>
                <w:webHidden/>
              </w:rPr>
              <w:tab/>
              <w:t xml:space="preserve">                 </w:t>
            </w:r>
            <w:r>
              <w:rPr>
                <w:i/>
                <w:webHidden/>
              </w:rPr>
              <w:t>error code: 101 – No wifi</w:t>
            </w:r>
            <w:r>
              <w:rPr>
                <w:webHidden/>
              </w:rPr>
              <w:tab/>
            </w:r>
            <w:sdt>
              <w:sdtPr>
                <w:rPr>
                  <w:webHidden/>
                </w:rPr>
                <w:id w:val="1140691957"/>
                <w:placeholder>
                  <w:docPart w:val="E9D870B11ECA22438A0BE291C6714A01"/>
                </w:placeholder>
                <w:temporary/>
                <w:showingPlcHdr/>
              </w:sdtPr>
              <w:sdtContent>
                <w:r>
                  <w:rPr>
                    <w:webHidden/>
                  </w:rPr>
                  <w:t>#</w:t>
                </w:r>
              </w:sdtContent>
            </w:sdt>
          </w:p>
          <w:p w14:paraId="52E7C71B" w14:textId="69764C08" w:rsidR="00120467" w:rsidRDefault="00120467" w:rsidP="00120467">
            <w:pPr>
              <w:pStyle w:val="Level2"/>
              <w:tabs>
                <w:tab w:val="left" w:pos="1318"/>
              </w:tabs>
            </w:pPr>
            <w:r>
              <w:rPr>
                <w:webHidden/>
              </w:rPr>
              <w:t>section 5.2</w:t>
            </w:r>
            <w:r>
              <w:rPr>
                <w:webHidden/>
              </w:rPr>
              <w:tab/>
              <w:t xml:space="preserve">                 </w:t>
            </w:r>
            <w:r>
              <w:rPr>
                <w:i/>
                <w:webHidden/>
              </w:rPr>
              <w:t>error code: 007 – Alarm not connected</w:t>
            </w:r>
            <w:r>
              <w:rPr>
                <w:webHidden/>
              </w:rPr>
              <w:tab/>
            </w:r>
            <w:sdt>
              <w:sdtPr>
                <w:rPr>
                  <w:webHidden/>
                </w:rPr>
                <w:id w:val="-1999022498"/>
                <w:placeholder>
                  <w:docPart w:val="E695534E0E500640982B2B2A55A0471F"/>
                </w:placeholder>
                <w:temporary/>
                <w:showingPlcHdr/>
              </w:sdtPr>
              <w:sdtContent>
                <w:r>
                  <w:rPr>
                    <w:webHidden/>
                  </w:rPr>
                  <w:t>#</w:t>
                </w:r>
              </w:sdtContent>
            </w:sdt>
          </w:p>
          <w:p w14:paraId="18D2E955" w14:textId="061C6FBA" w:rsidR="00120467" w:rsidRDefault="00120467" w:rsidP="00120467">
            <w:pPr>
              <w:pStyle w:val="Level2"/>
              <w:tabs>
                <w:tab w:val="left" w:pos="1318"/>
              </w:tabs>
            </w:pPr>
            <w:r>
              <w:rPr>
                <w:webHidden/>
              </w:rPr>
              <w:t xml:space="preserve">section </w:t>
            </w:r>
            <w:r>
              <w:rPr>
                <w:webHidden/>
              </w:rPr>
              <w:t>5.4</w:t>
            </w:r>
            <w:r>
              <w:rPr>
                <w:webHidden/>
              </w:rPr>
              <w:tab/>
            </w:r>
            <w:r>
              <w:rPr>
                <w:i/>
                <w:webHidden/>
              </w:rPr>
              <w:t xml:space="preserve">                 error code: 212 – Module not connected</w:t>
            </w:r>
            <w:r>
              <w:rPr>
                <w:webHidden/>
              </w:rPr>
              <w:tab/>
            </w:r>
            <w:sdt>
              <w:sdtPr>
                <w:rPr>
                  <w:webHidden/>
                </w:rPr>
                <w:id w:val="537170611"/>
                <w:placeholder>
                  <w:docPart w:val="5218C59D36C6D1478FD02323272D63D5"/>
                </w:placeholder>
                <w:temporary/>
                <w:showingPlcHdr/>
              </w:sdtPr>
              <w:sdtContent>
                <w:r>
                  <w:rPr>
                    <w:webHidden/>
                  </w:rPr>
                  <w:t>#</w:t>
                </w:r>
              </w:sdtContent>
            </w:sdt>
          </w:p>
          <w:p w14:paraId="44312537" w14:textId="37484401" w:rsidR="00120467" w:rsidRDefault="00120467" w:rsidP="00120467">
            <w:pPr>
              <w:pStyle w:val="Level2"/>
              <w:tabs>
                <w:tab w:val="left" w:pos="1318"/>
              </w:tabs>
            </w:pPr>
            <w:r>
              <w:rPr>
                <w:webHidden/>
              </w:rPr>
              <w:t xml:space="preserve">section </w:t>
            </w:r>
            <w:r>
              <w:rPr>
                <w:webHidden/>
              </w:rPr>
              <w:t>5.5</w:t>
            </w:r>
            <w:r>
              <w:rPr>
                <w:webHidden/>
              </w:rPr>
              <w:tab/>
              <w:t xml:space="preserve">                 </w:t>
            </w:r>
            <w:r>
              <w:rPr>
                <w:i/>
                <w:webHidden/>
              </w:rPr>
              <w:t xml:space="preserve">Error code: 333 – database connection </w:t>
            </w:r>
            <w:r>
              <w:rPr>
                <w:webHidden/>
              </w:rPr>
              <w:tab/>
            </w:r>
            <w:sdt>
              <w:sdtPr>
                <w:rPr>
                  <w:webHidden/>
                </w:rPr>
                <w:id w:val="-1176874326"/>
                <w:placeholder>
                  <w:docPart w:val="4C47F3D49FB9C249BC9AF729657595A2"/>
                </w:placeholder>
                <w:temporary/>
                <w:showingPlcHdr/>
              </w:sdtPr>
              <w:sdtContent>
                <w:r>
                  <w:rPr>
                    <w:webHidden/>
                  </w:rPr>
                  <w:t>#</w:t>
                </w:r>
              </w:sdtContent>
            </w:sdt>
          </w:p>
          <w:p w14:paraId="196EA8C7" w14:textId="41278189" w:rsidR="00120467" w:rsidRDefault="00120467" w:rsidP="00120467">
            <w:pPr>
              <w:pStyle w:val="Level2"/>
              <w:tabs>
                <w:tab w:val="left" w:pos="1318"/>
              </w:tabs>
            </w:pPr>
            <w:r>
              <w:rPr>
                <w:webHidden/>
              </w:rPr>
              <w:t xml:space="preserve">section </w:t>
            </w:r>
            <w:r>
              <w:rPr>
                <w:webHidden/>
              </w:rPr>
              <w:t>5.6</w:t>
            </w:r>
            <w:r>
              <w:rPr>
                <w:webHidden/>
              </w:rPr>
              <w:tab/>
              <w:t xml:space="preserve">                 </w:t>
            </w:r>
            <w:r>
              <w:rPr>
                <w:i/>
                <w:webHidden/>
              </w:rPr>
              <w:t>Error code: 123 – Incorrect config</w:t>
            </w:r>
            <w:r>
              <w:rPr>
                <w:webHidden/>
              </w:rPr>
              <w:tab/>
            </w:r>
            <w:sdt>
              <w:sdtPr>
                <w:rPr>
                  <w:webHidden/>
                </w:rPr>
                <w:id w:val="114568792"/>
                <w:placeholder>
                  <w:docPart w:val="63564585A78C64408A5A1536875A2925"/>
                </w:placeholder>
                <w:temporary/>
                <w:showingPlcHdr/>
              </w:sdtPr>
              <w:sdtContent>
                <w:r>
                  <w:rPr>
                    <w:webHidden/>
                  </w:rPr>
                  <w:t>#</w:t>
                </w:r>
              </w:sdtContent>
            </w:sdt>
          </w:p>
          <w:p w14:paraId="6DC70F8A" w14:textId="7B9621C2" w:rsidR="00120467" w:rsidRDefault="00120467" w:rsidP="00120467">
            <w:pPr>
              <w:pStyle w:val="Level2"/>
              <w:tabs>
                <w:tab w:val="left" w:pos="1318"/>
              </w:tabs>
            </w:pPr>
            <w:r>
              <w:rPr>
                <w:webHidden/>
              </w:rPr>
              <w:t xml:space="preserve">section </w:t>
            </w:r>
            <w:r>
              <w:rPr>
                <w:webHidden/>
              </w:rPr>
              <w:t>5.7</w:t>
            </w:r>
            <w:r>
              <w:rPr>
                <w:webHidden/>
              </w:rPr>
              <w:tab/>
              <w:t xml:space="preserve">                 </w:t>
            </w:r>
            <w:r>
              <w:rPr>
                <w:i/>
                <w:webHidden/>
              </w:rPr>
              <w:t>error code: 013 – Incorrect pin</w:t>
            </w:r>
            <w:r>
              <w:rPr>
                <w:webHidden/>
              </w:rPr>
              <w:tab/>
            </w:r>
            <w:sdt>
              <w:sdtPr>
                <w:rPr>
                  <w:webHidden/>
                </w:rPr>
                <w:id w:val="-273792135"/>
                <w:placeholder>
                  <w:docPart w:val="EE0F97F9B9086248B851892F6550385A"/>
                </w:placeholder>
                <w:temporary/>
                <w:showingPlcHdr/>
              </w:sdtPr>
              <w:sdtContent>
                <w:r>
                  <w:rPr>
                    <w:webHidden/>
                  </w:rPr>
                  <w:t>#</w:t>
                </w:r>
              </w:sdtContent>
            </w:sdt>
          </w:p>
          <w:p w14:paraId="13CF7833" w14:textId="77777777" w:rsidR="00E4548E" w:rsidRDefault="00E4548E" w:rsidP="002F4D68">
            <w:pPr>
              <w:widowControl w:val="0"/>
              <w:overflowPunct w:val="0"/>
              <w:autoSpaceDE w:val="0"/>
              <w:autoSpaceDN w:val="0"/>
              <w:adjustRightInd w:val="0"/>
              <w:rPr>
                <w:rFonts w:ascii="Times New Roman" w:hAnsi="Times New Roman"/>
                <w:sz w:val="24"/>
              </w:rPr>
            </w:pPr>
          </w:p>
          <w:p w14:paraId="48D5C47B" w14:textId="01143F41" w:rsidR="00E4548E" w:rsidRDefault="00E4548E" w:rsidP="00E4548E">
            <w:pPr>
              <w:pStyle w:val="Level1"/>
              <w:tabs>
                <w:tab w:val="left" w:pos="1155"/>
              </w:tabs>
            </w:pPr>
            <w:r>
              <w:rPr>
                <w:webHidden/>
              </w:rPr>
              <w:t>Chapter 6</w:t>
            </w:r>
            <w:r>
              <w:rPr>
                <w:webHidden/>
              </w:rPr>
              <w:tab/>
            </w:r>
            <w:r w:rsidR="002F4D68">
              <w:rPr>
                <w:webHidden/>
              </w:rPr>
              <w:t>forgot my pin</w:t>
            </w:r>
            <w:r>
              <w:rPr>
                <w:webHidden/>
              </w:rPr>
              <w:tab/>
            </w:r>
            <w:sdt>
              <w:sdtPr>
                <w:rPr>
                  <w:webHidden/>
                </w:rPr>
                <w:id w:val="816388355"/>
                <w:placeholder>
                  <w:docPart w:val="D5EAADB1FEFF0F488FDC5D9595587187"/>
                </w:placeholder>
                <w:temporary/>
                <w:showingPlcHdr/>
              </w:sdtPr>
              <w:sdtContent>
                <w:r>
                  <w:rPr>
                    <w:webHidden/>
                  </w:rPr>
                  <w:t>#</w:t>
                </w:r>
              </w:sdtContent>
            </w:sdt>
          </w:p>
          <w:p w14:paraId="4BDF71E2" w14:textId="319CCCDC" w:rsidR="00E4548E" w:rsidRDefault="002F4D68" w:rsidP="00E4548E">
            <w:pPr>
              <w:pStyle w:val="Level2"/>
              <w:tabs>
                <w:tab w:val="left" w:pos="1318"/>
              </w:tabs>
            </w:pPr>
            <w:r>
              <w:rPr>
                <w:webHidden/>
              </w:rPr>
              <w:t>section 6.1</w:t>
            </w:r>
            <w:r w:rsidR="00E4548E">
              <w:rPr>
                <w:webHidden/>
              </w:rPr>
              <w:tab/>
              <w:t xml:space="preserve">                 </w:t>
            </w:r>
            <w:r>
              <w:rPr>
                <w:i/>
                <w:webHidden/>
              </w:rPr>
              <w:t>how to recover your pin</w:t>
            </w:r>
            <w:r w:rsidR="00E4548E">
              <w:rPr>
                <w:webHidden/>
              </w:rPr>
              <w:tab/>
            </w:r>
            <w:sdt>
              <w:sdtPr>
                <w:rPr>
                  <w:webHidden/>
                </w:rPr>
                <w:id w:val="-541896801"/>
                <w:placeholder>
                  <w:docPart w:val="DBBD72B30C4F50489986AA6AA010E407"/>
                </w:placeholder>
                <w:temporary/>
                <w:showingPlcHdr/>
              </w:sdtPr>
              <w:sdtContent>
                <w:r w:rsidR="00E4548E">
                  <w:rPr>
                    <w:webHidden/>
                  </w:rPr>
                  <w:t>#</w:t>
                </w:r>
              </w:sdtContent>
            </w:sdt>
          </w:p>
          <w:p w14:paraId="45097C1F" w14:textId="77777777" w:rsidR="00E4548E" w:rsidRDefault="00E4548E" w:rsidP="00385399">
            <w:pPr>
              <w:widowControl w:val="0"/>
              <w:overflowPunct w:val="0"/>
              <w:autoSpaceDE w:val="0"/>
              <w:autoSpaceDN w:val="0"/>
              <w:adjustRightInd w:val="0"/>
              <w:ind w:left="144" w:hanging="144"/>
              <w:rPr>
                <w:rFonts w:ascii="Times New Roman" w:hAnsi="Times New Roman"/>
                <w:sz w:val="24"/>
              </w:rPr>
            </w:pPr>
          </w:p>
          <w:p w14:paraId="311CE055" w14:textId="31C10CB2" w:rsidR="00E4548E" w:rsidRDefault="00E4548E" w:rsidP="00E4548E">
            <w:pPr>
              <w:pStyle w:val="Level1"/>
              <w:tabs>
                <w:tab w:val="left" w:pos="1155"/>
              </w:tabs>
            </w:pPr>
            <w:r>
              <w:rPr>
                <w:webHidden/>
              </w:rPr>
              <w:t>chapter 7</w:t>
            </w:r>
            <w:r>
              <w:rPr>
                <w:webHidden/>
              </w:rPr>
              <w:tab/>
            </w:r>
            <w:r w:rsidR="002F4D68">
              <w:rPr>
                <w:webHidden/>
              </w:rPr>
              <w:t>how to install the admin panel</w:t>
            </w:r>
            <w:r>
              <w:rPr>
                <w:webHidden/>
              </w:rPr>
              <w:tab/>
            </w:r>
            <w:sdt>
              <w:sdtPr>
                <w:rPr>
                  <w:webHidden/>
                </w:rPr>
                <w:id w:val="-1207097669"/>
                <w:placeholder>
                  <w:docPart w:val="66181F00763DAF4E9D90222B40CBFC4C"/>
                </w:placeholder>
                <w:temporary/>
                <w:showingPlcHdr/>
              </w:sdtPr>
              <w:sdtContent>
                <w:r>
                  <w:rPr>
                    <w:webHidden/>
                  </w:rPr>
                  <w:t>#</w:t>
                </w:r>
              </w:sdtContent>
            </w:sdt>
          </w:p>
          <w:p w14:paraId="3BD6EB08" w14:textId="5C6CD6DB" w:rsidR="00E4548E" w:rsidRDefault="002F4D68" w:rsidP="00E4548E">
            <w:pPr>
              <w:pStyle w:val="Level2"/>
              <w:tabs>
                <w:tab w:val="left" w:pos="1318"/>
              </w:tabs>
            </w:pPr>
            <w:r>
              <w:rPr>
                <w:webHidden/>
              </w:rPr>
              <w:t>section 7.1</w:t>
            </w:r>
            <w:r w:rsidR="00E4548E">
              <w:rPr>
                <w:webHidden/>
              </w:rPr>
              <w:tab/>
              <w:t xml:space="preserve">                 </w:t>
            </w:r>
            <w:r w:rsidR="00B3025D">
              <w:rPr>
                <w:webHidden/>
              </w:rPr>
              <w:t xml:space="preserve">  </w:t>
            </w:r>
            <w:r w:rsidR="00120467">
              <w:rPr>
                <w:i/>
                <w:webHidden/>
              </w:rPr>
              <w:t>How to setup the relay module</w:t>
            </w:r>
            <w:r w:rsidR="00E4548E">
              <w:rPr>
                <w:webHidden/>
              </w:rPr>
              <w:tab/>
            </w:r>
            <w:sdt>
              <w:sdtPr>
                <w:rPr>
                  <w:webHidden/>
                </w:rPr>
                <w:id w:val="-1949539454"/>
                <w:placeholder>
                  <w:docPart w:val="EA5594FDB2C95141889F20FA4A581C72"/>
                </w:placeholder>
                <w:temporary/>
                <w:showingPlcHdr/>
              </w:sdtPr>
              <w:sdtContent>
                <w:r w:rsidR="00E4548E">
                  <w:rPr>
                    <w:webHidden/>
                  </w:rPr>
                  <w:t>#</w:t>
                </w:r>
              </w:sdtContent>
            </w:sdt>
          </w:p>
          <w:p w14:paraId="3F0356B1" w14:textId="685A2097" w:rsidR="00E4548E" w:rsidRDefault="002F4D68" w:rsidP="00120467">
            <w:pPr>
              <w:pStyle w:val="Level2"/>
              <w:tabs>
                <w:tab w:val="left" w:pos="1399"/>
                <w:tab w:val="left" w:pos="2006"/>
              </w:tabs>
            </w:pPr>
            <w:r>
              <w:rPr>
                <w:webHidden/>
              </w:rPr>
              <w:t>section 7.2</w:t>
            </w:r>
            <w:r w:rsidR="00120467">
              <w:rPr>
                <w:webHidden/>
              </w:rPr>
              <w:t xml:space="preserve"> </w:t>
            </w:r>
            <w:r w:rsidR="00120467">
              <w:rPr>
                <w:webHidden/>
              </w:rPr>
              <w:tab/>
            </w:r>
            <w:r w:rsidR="00120467">
              <w:rPr>
                <w:webHidden/>
              </w:rPr>
              <w:t xml:space="preserve"> </w:t>
            </w:r>
            <w:r w:rsidR="00120467">
              <w:rPr>
                <w:webHidden/>
              </w:rPr>
              <w:tab/>
            </w:r>
            <w:r w:rsidR="00120467">
              <w:rPr>
                <w:webHidden/>
              </w:rPr>
              <w:t>How to install the relay module</w:t>
            </w:r>
            <w:r w:rsidR="00120467">
              <w:rPr>
                <w:webHidden/>
              </w:rPr>
              <w:tab/>
            </w:r>
            <w:sdt>
              <w:sdtPr>
                <w:rPr>
                  <w:webHidden/>
                </w:rPr>
                <w:id w:val="1897238419"/>
                <w:placeholder>
                  <w:docPart w:val="43679FC434110E45865745707F8FD505"/>
                </w:placeholder>
                <w:temporary/>
                <w:showingPlcHdr/>
              </w:sdtPr>
              <w:sdtContent>
                <w:r w:rsidR="00120467">
                  <w:rPr>
                    <w:webHidden/>
                  </w:rPr>
                  <w:t>#</w:t>
                </w:r>
              </w:sdtContent>
            </w:sdt>
          </w:p>
          <w:p w14:paraId="7E219465" w14:textId="158C7931" w:rsidR="00E4548E" w:rsidRDefault="009F510D" w:rsidP="00120467">
            <w:pPr>
              <w:pStyle w:val="Level2"/>
              <w:tabs>
                <w:tab w:val="left" w:pos="2019"/>
              </w:tabs>
            </w:pPr>
            <w:r>
              <w:rPr>
                <w:webHidden/>
              </w:rPr>
              <w:t>section 7.3</w:t>
            </w:r>
            <w:r w:rsidR="00E4548E">
              <w:rPr>
                <w:webHidden/>
              </w:rPr>
              <w:tab/>
            </w:r>
            <w:r w:rsidR="00120467">
              <w:rPr>
                <w:webHidden/>
              </w:rPr>
              <w:t>Relay Module explained</w:t>
            </w:r>
            <w:r w:rsidR="00120467">
              <w:rPr>
                <w:webHidden/>
              </w:rPr>
              <w:tab/>
            </w:r>
            <w:sdt>
              <w:sdtPr>
                <w:rPr>
                  <w:webHidden/>
                </w:rPr>
                <w:id w:val="1295718903"/>
                <w:placeholder>
                  <w:docPart w:val="1E0A39163DB446408CA750DB8A1D9956"/>
                </w:placeholder>
                <w:temporary/>
                <w:showingPlcHdr/>
              </w:sdtPr>
              <w:sdtContent>
                <w:r w:rsidR="00E4548E">
                  <w:rPr>
                    <w:webHidden/>
                  </w:rPr>
                  <w:t>#</w:t>
                </w:r>
              </w:sdtContent>
            </w:sdt>
          </w:p>
          <w:p w14:paraId="4EE13970" w14:textId="513FE55F" w:rsidR="009F510D" w:rsidRDefault="009F510D" w:rsidP="00120467">
            <w:pPr>
              <w:pStyle w:val="Level2"/>
              <w:tabs>
                <w:tab w:val="left" w:pos="2031"/>
              </w:tabs>
            </w:pPr>
            <w:r>
              <w:rPr>
                <w:webHidden/>
              </w:rPr>
              <w:t>section 7.</w:t>
            </w:r>
            <w:r>
              <w:rPr>
                <w:webHidden/>
              </w:rPr>
              <w:t>4</w:t>
            </w:r>
            <w:r>
              <w:rPr>
                <w:webHidden/>
              </w:rPr>
              <w:tab/>
            </w:r>
            <w:r w:rsidR="00120467">
              <w:rPr>
                <w:webHidden/>
              </w:rPr>
              <w:t>How to install the admin panel</w:t>
            </w:r>
            <w:r w:rsidR="00120467">
              <w:rPr>
                <w:webHidden/>
              </w:rPr>
              <w:tab/>
            </w:r>
            <w:sdt>
              <w:sdtPr>
                <w:rPr>
                  <w:webHidden/>
                </w:rPr>
                <w:id w:val="-936818987"/>
                <w:placeholder>
                  <w:docPart w:val="2E738817545021498FBC90E9A48AA676"/>
                </w:placeholder>
                <w:temporary/>
                <w:showingPlcHdr/>
              </w:sdtPr>
              <w:sdtContent>
                <w:r>
                  <w:rPr>
                    <w:webHidden/>
                  </w:rPr>
                  <w:t>#</w:t>
                </w:r>
              </w:sdtContent>
            </w:sdt>
          </w:p>
          <w:p w14:paraId="68406BDD" w14:textId="4C992C0C" w:rsidR="009F510D" w:rsidRDefault="009F510D" w:rsidP="00120467">
            <w:pPr>
              <w:pStyle w:val="Level2"/>
              <w:tabs>
                <w:tab w:val="left" w:pos="2006"/>
              </w:tabs>
            </w:pPr>
            <w:r>
              <w:rPr>
                <w:webHidden/>
              </w:rPr>
              <w:t>section 7.</w:t>
            </w:r>
            <w:r>
              <w:rPr>
                <w:webHidden/>
              </w:rPr>
              <w:t>5</w:t>
            </w:r>
            <w:r>
              <w:rPr>
                <w:webHidden/>
              </w:rPr>
              <w:tab/>
            </w:r>
            <w:r w:rsidR="00120467">
              <w:rPr>
                <w:webHidden/>
              </w:rPr>
              <w:t>back panel explained</w:t>
            </w:r>
            <w:r w:rsidR="00120467">
              <w:rPr>
                <w:webHidden/>
              </w:rPr>
              <w:tab/>
            </w:r>
            <w:sdt>
              <w:sdtPr>
                <w:rPr>
                  <w:webHidden/>
                </w:rPr>
                <w:id w:val="416446270"/>
                <w:placeholder>
                  <w:docPart w:val="17DCBBB373FD3B4B8694C659D7968A38"/>
                </w:placeholder>
                <w:temporary/>
                <w:showingPlcHdr/>
              </w:sdtPr>
              <w:sdtContent>
                <w:r>
                  <w:rPr>
                    <w:webHidden/>
                  </w:rPr>
                  <w:t>#</w:t>
                </w:r>
              </w:sdtContent>
            </w:sdt>
          </w:p>
          <w:p w14:paraId="26F6A82B" w14:textId="77777777" w:rsidR="00E4548E" w:rsidRPr="00B5563D" w:rsidRDefault="00E4548E" w:rsidP="00385399">
            <w:pPr>
              <w:widowControl w:val="0"/>
              <w:overflowPunct w:val="0"/>
              <w:autoSpaceDE w:val="0"/>
              <w:autoSpaceDN w:val="0"/>
              <w:adjustRightInd w:val="0"/>
              <w:ind w:left="144" w:hanging="144"/>
              <w:rPr>
                <w:rFonts w:ascii="Times New Roman" w:hAnsi="Times New Roman"/>
                <w:sz w:val="24"/>
              </w:rPr>
            </w:pPr>
          </w:p>
        </w:tc>
      </w:tr>
    </w:tbl>
    <w:p w14:paraId="576AADBF" w14:textId="77777777" w:rsidR="005F6105" w:rsidRPr="003D2659" w:rsidRDefault="005F6105"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p>
    <w:p w14:paraId="329857C6" w14:textId="77777777" w:rsidR="005F6105" w:rsidRDefault="005F6105">
      <w:pPr>
        <w:pStyle w:val="PartTitle"/>
        <w:framePr w:wrap="notBeside"/>
      </w:pPr>
      <w:r>
        <w:t>Chapter</w:t>
      </w:r>
    </w:p>
    <w:p w14:paraId="196C032D" w14:textId="77777777" w:rsidR="005F6105" w:rsidRDefault="005F6105">
      <w:pPr>
        <w:pStyle w:val="PartLabel"/>
        <w:framePr w:wrap="notBeside"/>
      </w:pPr>
      <w:r>
        <w:t>1</w:t>
      </w:r>
    </w:p>
    <w:p w14:paraId="5FC28A52" w14:textId="77777777" w:rsidR="005F6105" w:rsidRDefault="005F6105">
      <w:pPr>
        <w:sectPr w:rsidR="005F6105" w:rsidSect="00D315CF">
          <w:headerReference w:type="default" r:id="rId15"/>
          <w:headerReference w:type="first" r:id="rId16"/>
          <w:footerReference w:type="first" r:id="rId17"/>
          <w:pgSz w:w="12240" w:h="15840" w:code="1"/>
          <w:pgMar w:top="1800" w:right="1200" w:bottom="1440" w:left="1200" w:header="960" w:footer="960" w:gutter="0"/>
          <w:cols w:space="360"/>
        </w:sectPr>
      </w:pPr>
    </w:p>
    <w:p w14:paraId="454155BD" w14:textId="77777777" w:rsidR="005F6105" w:rsidRDefault="00385399" w:rsidP="00DA28BB">
      <w:pPr>
        <w:pStyle w:val="ChapterTitle"/>
      </w:pPr>
      <w:r>
        <w:t>System Overview</w:t>
      </w:r>
    </w:p>
    <w:p w14:paraId="7683075A" w14:textId="77777777" w:rsidR="00216C63" w:rsidRDefault="00216C63" w:rsidP="00216C63">
      <w:pPr>
        <w:pStyle w:val="ChapterSubtitle"/>
      </w:pPr>
      <w:r>
        <w:rPr>
          <w:spacing w:val="-5"/>
        </w:rPr>
        <w:t xml:space="preserve">Thankyou for purchasing Bucks New Uni Professional Fire Alarm Management System, this chapter will explain the overview of the system </w:t>
      </w:r>
    </w:p>
    <w:p w14:paraId="1BBE03C7" w14:textId="77777777" w:rsidR="00216C63" w:rsidRDefault="00216C63" w:rsidP="00216C63">
      <w:pPr>
        <w:pStyle w:val="BodyTextKeep"/>
        <w:framePr w:dropCap="drop" w:lines="3" w:hSpace="60" w:wrap="around" w:vAnchor="text" w:hAnchor="text"/>
        <w:spacing w:after="0" w:line="849" w:lineRule="exact"/>
        <w:rPr>
          <w:position w:val="-10"/>
          <w:sz w:val="114"/>
        </w:rPr>
      </w:pPr>
      <w:r>
        <w:rPr>
          <w:caps/>
          <w:position w:val="-10"/>
          <w:sz w:val="114"/>
        </w:rPr>
        <w:t>t</w:t>
      </w:r>
    </w:p>
    <w:p w14:paraId="63A3BB56" w14:textId="77777777" w:rsidR="00216C63" w:rsidRDefault="00216C63" w:rsidP="00216C63">
      <w:pPr>
        <w:pStyle w:val="BodyTextKeep"/>
      </w:pPr>
      <w:r>
        <w:t>he product you have purchased is a highly fail safe Fire alarm system developed by Software engineering students at Bucks New University. The following chapter will explain the system overview, explaining the usage and usability of specific features and functions</w:t>
      </w:r>
    </w:p>
    <w:p w14:paraId="1B56CE7A" w14:textId="77777777" w:rsidR="002E667E" w:rsidRDefault="002E667E" w:rsidP="002E667E">
      <w:pPr>
        <w:pStyle w:val="BodyText"/>
      </w:pPr>
      <w:bookmarkStart w:id="0" w:name="_GoBack"/>
      <w:bookmarkEnd w:id="0"/>
    </w:p>
    <w:p w14:paraId="6C3BD7F0" w14:textId="77777777" w:rsidR="002E667E" w:rsidRDefault="002E667E" w:rsidP="002E667E">
      <w:pPr>
        <w:pStyle w:val="BodyText"/>
      </w:pPr>
      <w:r>
        <w:t xml:space="preserve">The following user manual has been written for the intended readership of the operator of the fire alarm system. </w:t>
      </w:r>
    </w:p>
    <w:p w14:paraId="4ED8062D" w14:textId="77777777" w:rsidR="002E667E" w:rsidRDefault="002E667E" w:rsidP="002E667E">
      <w:pPr>
        <w:pStyle w:val="BodyText"/>
      </w:pPr>
      <w:r>
        <w:t xml:space="preserve">This manual is written for software release </w:t>
      </w:r>
      <w:r w:rsidR="00BA659A">
        <w:t>Prototype:</w:t>
      </w:r>
      <w:r>
        <w:t xml:space="preserve"> 1.1</w:t>
      </w:r>
    </w:p>
    <w:p w14:paraId="5071CD14" w14:textId="77777777" w:rsidR="002E667E" w:rsidRDefault="002E667E" w:rsidP="008A0BBD">
      <w:pPr>
        <w:pStyle w:val="Heading7"/>
        <w:framePr w:wrap="around"/>
      </w:pPr>
      <w:r>
        <w:t xml:space="preserve">If you require immediate </w:t>
      </w:r>
      <w:r w:rsidR="00BA659A">
        <w:t>assistance,</w:t>
      </w:r>
      <w:r>
        <w:t xml:space="preserve"> please call us </w:t>
      </w:r>
      <w:r w:rsidR="00BA659A">
        <w:t>at:</w:t>
      </w:r>
      <w:r>
        <w:t xml:space="preserve"> 123456789</w:t>
      </w:r>
    </w:p>
    <w:p w14:paraId="38D56536" w14:textId="77777777" w:rsidR="002E667E" w:rsidRPr="002E667E" w:rsidRDefault="002E667E" w:rsidP="008A0BBD">
      <w:pPr>
        <w:pStyle w:val="Heading7"/>
        <w:framePr w:wrap="around"/>
      </w:pPr>
      <w:r>
        <w:t xml:space="preserve">If you have any questions regarding the fire alarm </w:t>
      </w:r>
      <w:r w:rsidR="00BA659A">
        <w:t>system,</w:t>
      </w:r>
      <w:r>
        <w:t xml:space="preserve"> please email: questions@bucksfirealarms.com</w:t>
      </w:r>
    </w:p>
    <w:p w14:paraId="6D98A680" w14:textId="77777777" w:rsidR="00542D79" w:rsidRDefault="00542D79">
      <w:pPr>
        <w:rPr>
          <w:rFonts w:ascii="Arial Black" w:hAnsi="Arial Black"/>
          <w:color w:val="808080"/>
          <w:spacing w:val="-35"/>
          <w:kern w:val="28"/>
          <w:sz w:val="32"/>
        </w:rPr>
      </w:pPr>
      <w:r>
        <w:rPr>
          <w:sz w:val="32"/>
        </w:rPr>
        <w:br w:type="page"/>
      </w:r>
    </w:p>
    <w:p w14:paraId="14386D32" w14:textId="77777777" w:rsidR="00542D79" w:rsidRDefault="00542D79" w:rsidP="00542D79">
      <w:pPr>
        <w:pStyle w:val="ChapterTitle"/>
        <w:ind w:firstLine="360"/>
        <w:rPr>
          <w:sz w:val="32"/>
        </w:rPr>
      </w:pPr>
      <w:r w:rsidRPr="00542D79">
        <w:rPr>
          <w:sz w:val="32"/>
        </w:rPr>
        <w:t>List of Functions</w:t>
      </w:r>
    </w:p>
    <w:p w14:paraId="26BDEDF0" w14:textId="77777777" w:rsidR="008A0BBD" w:rsidRPr="00947B2E" w:rsidRDefault="008A0BBD" w:rsidP="008A0BBD">
      <w:pPr>
        <w:pStyle w:val="Heading7"/>
        <w:framePr w:wrap="around" w:x="2522" w:y="2"/>
      </w:pPr>
      <w:r w:rsidRPr="00947B2E">
        <w:t>Please note that each function can be enabled or disabled via the edit c</w:t>
      </w:r>
      <w:r>
        <w:t>onfiguration tool explained in chapter 4</w:t>
      </w:r>
    </w:p>
    <w:p w14:paraId="4D9BBAD6" w14:textId="77777777" w:rsidR="00542D79" w:rsidRDefault="00542D79" w:rsidP="00542D79">
      <w:pPr>
        <w:pStyle w:val="BodyText"/>
      </w:pPr>
    </w:p>
    <w:p w14:paraId="1A9E107D" w14:textId="77777777" w:rsidR="008A0BBD" w:rsidRDefault="008A0BBD" w:rsidP="008A0BBD">
      <w:pPr>
        <w:ind w:left="360"/>
        <w:rPr>
          <w:rFonts w:cs="Arial"/>
          <w:sz w:val="24"/>
        </w:rPr>
      </w:pPr>
    </w:p>
    <w:p w14:paraId="3CEB3884" w14:textId="77777777" w:rsidR="008A0BBD" w:rsidRDefault="008A0BBD" w:rsidP="008A0BBD">
      <w:pPr>
        <w:ind w:left="360"/>
        <w:rPr>
          <w:rFonts w:cs="Arial"/>
          <w:sz w:val="24"/>
        </w:rPr>
      </w:pPr>
    </w:p>
    <w:p w14:paraId="26E40722" w14:textId="77777777" w:rsidR="008A0BBD" w:rsidRDefault="008A0BBD" w:rsidP="008A0BBD">
      <w:pPr>
        <w:ind w:left="360"/>
        <w:rPr>
          <w:rFonts w:cs="Arial"/>
          <w:sz w:val="24"/>
        </w:rPr>
      </w:pPr>
    </w:p>
    <w:p w14:paraId="14F25B67" w14:textId="77777777" w:rsidR="008A0BBD" w:rsidRDefault="008A0BBD" w:rsidP="008A0BBD">
      <w:pPr>
        <w:ind w:left="360"/>
        <w:rPr>
          <w:rFonts w:cs="Arial"/>
          <w:sz w:val="24"/>
        </w:rPr>
      </w:pPr>
    </w:p>
    <w:p w14:paraId="6A5B7124" w14:textId="77777777" w:rsidR="00542D79" w:rsidRPr="008A0BBD" w:rsidRDefault="00542D79" w:rsidP="008A0BBD">
      <w:pPr>
        <w:ind w:left="360"/>
        <w:rPr>
          <w:rFonts w:cs="Arial"/>
          <w:sz w:val="24"/>
          <w:u w:val="single"/>
        </w:rPr>
      </w:pPr>
      <w:r w:rsidRPr="008A0BBD">
        <w:rPr>
          <w:rFonts w:cs="Arial"/>
          <w:sz w:val="24"/>
        </w:rPr>
        <w:t xml:space="preserve">Alarms in each room </w:t>
      </w:r>
    </w:p>
    <w:p w14:paraId="51106445"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Text based &amp; Visual tracking of such in each room and zone</w:t>
      </w:r>
    </w:p>
    <w:p w14:paraId="7CE37E02" w14:textId="77777777" w:rsidR="00542D79" w:rsidRPr="008A507F" w:rsidRDefault="00542D79" w:rsidP="00DB10A1">
      <w:pPr>
        <w:pStyle w:val="ListParagraph"/>
        <w:numPr>
          <w:ilvl w:val="1"/>
          <w:numId w:val="3"/>
        </w:numPr>
        <w:rPr>
          <w:rFonts w:ascii="Garamond" w:hAnsi="Garamond" w:cs="Arial"/>
          <w:sz w:val="24"/>
        </w:rPr>
      </w:pPr>
      <w:r w:rsidRPr="008A507F">
        <w:rPr>
          <w:rFonts w:ascii="Garamond" w:hAnsi="Garamond" w:cs="Arial"/>
          <w:sz w:val="20"/>
        </w:rPr>
        <w:t>Verification of alarm in each room and zone</w:t>
      </w:r>
    </w:p>
    <w:p w14:paraId="3E6615DA" w14:textId="77777777" w:rsidR="00542D79" w:rsidRPr="008A507F" w:rsidRDefault="00542D79" w:rsidP="00DB10A1">
      <w:pPr>
        <w:pStyle w:val="ListParagraph"/>
        <w:numPr>
          <w:ilvl w:val="1"/>
          <w:numId w:val="3"/>
        </w:numPr>
        <w:rPr>
          <w:rFonts w:ascii="Garamond" w:hAnsi="Garamond" w:cs="Arial"/>
          <w:sz w:val="18"/>
        </w:rPr>
      </w:pPr>
      <w:r w:rsidRPr="008A507F">
        <w:rPr>
          <w:rFonts w:ascii="Garamond" w:hAnsi="Garamond" w:cs="Arial"/>
          <w:sz w:val="18"/>
        </w:rPr>
        <w:t>Error checking if vent opening sequence fails</w:t>
      </w:r>
    </w:p>
    <w:p w14:paraId="6D61213D"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 xml:space="preserve">Vents on each floor </w:t>
      </w:r>
    </w:p>
    <w:p w14:paraId="42450138"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Text based tracking of vent condition and state in each zone</w:t>
      </w:r>
    </w:p>
    <w:p w14:paraId="6C4C9616"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Verification of each vent in every zone</w:t>
      </w:r>
    </w:p>
    <w:p w14:paraId="5126B48A"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Error checking if each vent is not closed</w:t>
      </w:r>
    </w:p>
    <w:p w14:paraId="54E8F75C"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Automatic closing of doors in each room</w:t>
      </w:r>
    </w:p>
    <w:p w14:paraId="08666D7A"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Text based tracking of door state</w:t>
      </w:r>
    </w:p>
    <w:p w14:paraId="5C8287C2"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Verification of each door closing in every zone</w:t>
      </w:r>
    </w:p>
    <w:p w14:paraId="169EFE49"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Error checking if doors are not closed</w:t>
      </w:r>
    </w:p>
    <w:p w14:paraId="6C8E0411"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Sprinkler system in specific rooms</w:t>
      </w:r>
    </w:p>
    <w:p w14:paraId="1F3F004E"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Text based tracking of sprinkler state</w:t>
      </w:r>
    </w:p>
    <w:p w14:paraId="4EFB7B30"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Automatic searching for individuals in sprinkler zone</w:t>
      </w:r>
    </w:p>
    <w:p w14:paraId="20B1CBE3"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 xml:space="preserve">Sprinkler system activate tracking </w:t>
      </w:r>
    </w:p>
    <w:p w14:paraId="5FE78912"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Error checking if sprinklers are not activated</w:t>
      </w:r>
    </w:p>
    <w:p w14:paraId="50826DED"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Emergency services calling (SOS)</w:t>
      </w:r>
    </w:p>
    <w:p w14:paraId="36BFF6A3"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Text based tracking of SOS system</w:t>
      </w:r>
    </w:p>
    <w:p w14:paraId="7D65A760"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Automatic calling of emergency services</w:t>
      </w:r>
    </w:p>
    <w:p w14:paraId="3FD2F7C0"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 xml:space="preserve">Information such as address/time is sent to emergency services </w:t>
      </w:r>
    </w:p>
    <w:p w14:paraId="1B774D8E"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 xml:space="preserve">Confirmation message when information is sent </w:t>
      </w:r>
    </w:p>
    <w:p w14:paraId="4AE6FB08"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Error checking system</w:t>
      </w:r>
    </w:p>
    <w:p w14:paraId="1A392F76"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Zone locking off</w:t>
      </w:r>
    </w:p>
    <w:p w14:paraId="1EDE7545"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 xml:space="preserve">Text based tracking of zone locking sequence </w:t>
      </w:r>
    </w:p>
    <w:p w14:paraId="5745A2C5"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Automatic searching for individuals in each zone</w:t>
      </w:r>
    </w:p>
    <w:p w14:paraId="25823D14"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If zones are clear, doors will lock – will be automatically unlocked if personnel detected</w:t>
      </w:r>
    </w:p>
    <w:p w14:paraId="106DF61F" w14:textId="77777777" w:rsidR="00542D79" w:rsidRPr="008A507F" w:rsidRDefault="00542D79" w:rsidP="00DB10A1">
      <w:pPr>
        <w:pStyle w:val="ListParagraph"/>
        <w:numPr>
          <w:ilvl w:val="1"/>
          <w:numId w:val="3"/>
        </w:numPr>
        <w:rPr>
          <w:rFonts w:ascii="Garamond" w:hAnsi="Garamond" w:cs="Arial"/>
          <w:sz w:val="20"/>
        </w:rPr>
      </w:pPr>
      <w:r w:rsidRPr="008A507F">
        <w:rPr>
          <w:rFonts w:ascii="Garamond" w:hAnsi="Garamond" w:cs="Arial"/>
          <w:sz w:val="20"/>
        </w:rPr>
        <w:t>Error checking if zones are not locked</w:t>
      </w:r>
    </w:p>
    <w:p w14:paraId="6587AC2C" w14:textId="77777777" w:rsidR="00542D79" w:rsidRPr="008A507F" w:rsidRDefault="00542D79" w:rsidP="00542D79">
      <w:pPr>
        <w:rPr>
          <w:rFonts w:cs="Arial"/>
          <w:sz w:val="20"/>
        </w:rPr>
      </w:pPr>
      <w:r w:rsidRPr="008A507F">
        <w:rPr>
          <w:rFonts w:cs="Arial"/>
          <w:sz w:val="20"/>
        </w:rPr>
        <w:br w:type="page"/>
      </w:r>
    </w:p>
    <w:p w14:paraId="20E4F492"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Lifts closing</w:t>
      </w:r>
    </w:p>
    <w:p w14:paraId="0A873DB0"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Text based tracking of lift closing sequence</w:t>
      </w:r>
    </w:p>
    <w:p w14:paraId="015648B5"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 xml:space="preserve">Lifts will be opened at closest floor </w:t>
      </w:r>
    </w:p>
    <w:p w14:paraId="662FEAF8"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Lifts will be out of use</w:t>
      </w:r>
    </w:p>
    <w:p w14:paraId="5756142B" w14:textId="77777777" w:rsidR="00542D79" w:rsidRPr="008A507F" w:rsidRDefault="00542D79" w:rsidP="00DB10A1">
      <w:pPr>
        <w:pStyle w:val="ListParagraph"/>
        <w:numPr>
          <w:ilvl w:val="1"/>
          <w:numId w:val="3"/>
        </w:numPr>
        <w:rPr>
          <w:rFonts w:ascii="Garamond" w:hAnsi="Garamond" w:cs="Arial"/>
          <w:sz w:val="20"/>
        </w:rPr>
      </w:pPr>
      <w:r w:rsidRPr="008A507F">
        <w:rPr>
          <w:rFonts w:ascii="Garamond" w:hAnsi="Garamond" w:cs="Arial"/>
          <w:sz w:val="20"/>
        </w:rPr>
        <w:t>Error checking if there is an issue with a lift</w:t>
      </w:r>
    </w:p>
    <w:p w14:paraId="1C50A664" w14:textId="77777777" w:rsidR="00542D79" w:rsidRPr="008A507F" w:rsidRDefault="00542D79" w:rsidP="00542D79">
      <w:pPr>
        <w:pStyle w:val="ListParagraph"/>
        <w:ind w:left="1440"/>
        <w:rPr>
          <w:rFonts w:ascii="Garamond" w:hAnsi="Garamond" w:cs="Arial"/>
          <w:sz w:val="20"/>
        </w:rPr>
      </w:pPr>
    </w:p>
    <w:p w14:paraId="5D0C0BF7"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Database logging</w:t>
      </w:r>
    </w:p>
    <w:p w14:paraId="3233E111"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Text based tracking of database sequence</w:t>
      </w:r>
    </w:p>
    <w:p w14:paraId="0B4E16F4"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 xml:space="preserve">Date/Time and reason (optional) will be logged in database </w:t>
      </w:r>
    </w:p>
    <w:p w14:paraId="4DD356F2"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Error checking if there is an issue with database</w:t>
      </w:r>
    </w:p>
    <w:p w14:paraId="3FBB669E" w14:textId="77777777" w:rsidR="00542D79" w:rsidRPr="008A507F" w:rsidRDefault="00542D79" w:rsidP="00542D79">
      <w:pPr>
        <w:pStyle w:val="ListParagraph"/>
        <w:rPr>
          <w:rFonts w:ascii="Garamond" w:hAnsi="Garamond" w:cs="Arial"/>
          <w:sz w:val="24"/>
          <w:u w:val="single"/>
        </w:rPr>
      </w:pPr>
    </w:p>
    <w:p w14:paraId="135C9A09"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Directional lighting</w:t>
      </w:r>
    </w:p>
    <w:p w14:paraId="628E0E8E"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Text based tracking of lighting sequence</w:t>
      </w:r>
    </w:p>
    <w:p w14:paraId="7ED13BC4" w14:textId="77777777" w:rsidR="00542D79" w:rsidRPr="008A507F" w:rsidRDefault="00542D79" w:rsidP="00DB10A1">
      <w:pPr>
        <w:pStyle w:val="ListParagraph"/>
        <w:numPr>
          <w:ilvl w:val="1"/>
          <w:numId w:val="3"/>
        </w:numPr>
        <w:rPr>
          <w:rFonts w:ascii="Garamond" w:hAnsi="Garamond" w:cs="Arial"/>
          <w:sz w:val="24"/>
          <w:u w:val="single"/>
        </w:rPr>
      </w:pPr>
      <w:r w:rsidRPr="008A507F">
        <w:rPr>
          <w:rFonts w:ascii="Garamond" w:hAnsi="Garamond" w:cs="Arial"/>
          <w:sz w:val="20"/>
        </w:rPr>
        <w:t xml:space="preserve">Directional lights leading to closest fire exit will be turned on </w:t>
      </w:r>
    </w:p>
    <w:p w14:paraId="3BEEDAC5" w14:textId="77777777" w:rsidR="00542D79" w:rsidRPr="008A507F" w:rsidRDefault="00542D79" w:rsidP="00DB10A1">
      <w:pPr>
        <w:pStyle w:val="ListParagraph"/>
        <w:numPr>
          <w:ilvl w:val="1"/>
          <w:numId w:val="3"/>
        </w:numPr>
        <w:rPr>
          <w:rFonts w:ascii="Garamond" w:hAnsi="Garamond" w:cs="Arial"/>
          <w:sz w:val="20"/>
        </w:rPr>
      </w:pPr>
      <w:r w:rsidRPr="008A507F">
        <w:rPr>
          <w:rFonts w:ascii="Garamond" w:hAnsi="Garamond" w:cs="Arial"/>
          <w:sz w:val="20"/>
        </w:rPr>
        <w:t>Error checking if there is an issue with a specific light</w:t>
      </w:r>
    </w:p>
    <w:p w14:paraId="554B881D" w14:textId="77777777" w:rsidR="00542D79" w:rsidRDefault="00542D79">
      <w:pPr>
        <w:rPr>
          <w:rFonts w:ascii="Arial" w:eastAsiaTheme="minorHAnsi" w:hAnsi="Arial" w:cs="Arial"/>
          <w:sz w:val="24"/>
          <w:szCs w:val="22"/>
          <w:u w:val="single"/>
          <w:lang w:val="en-GB"/>
        </w:rPr>
      </w:pPr>
      <w:r>
        <w:rPr>
          <w:rFonts w:ascii="Arial" w:hAnsi="Arial" w:cs="Arial"/>
          <w:sz w:val="24"/>
          <w:u w:val="single"/>
        </w:rPr>
        <w:br w:type="page"/>
      </w:r>
    </w:p>
    <w:p w14:paraId="4DB1A47D" w14:textId="77777777" w:rsidR="00542D79" w:rsidRPr="00083B90" w:rsidRDefault="00542D79" w:rsidP="00DB10A1">
      <w:pPr>
        <w:pStyle w:val="ListParagraph"/>
        <w:numPr>
          <w:ilvl w:val="1"/>
          <w:numId w:val="3"/>
        </w:numPr>
        <w:rPr>
          <w:rFonts w:ascii="Arial" w:hAnsi="Arial" w:cs="Arial"/>
          <w:sz w:val="24"/>
          <w:u w:val="single"/>
        </w:rPr>
      </w:pPr>
    </w:p>
    <w:p w14:paraId="2A01797D" w14:textId="72B9D753" w:rsidR="004E103A" w:rsidRDefault="003344F7" w:rsidP="00216C63">
      <w:pPr>
        <w:pStyle w:val="BodyText"/>
      </w:pPr>
      <w:r>
        <w:rPr>
          <w:noProof/>
          <w:lang w:val="en-GB" w:eastAsia="en-GB"/>
        </w:rPr>
        <mc:AlternateContent>
          <mc:Choice Requires="wps">
            <w:drawing>
              <wp:anchor distT="0" distB="0" distL="114300" distR="114300" simplePos="0" relativeHeight="251806720" behindDoc="0" locked="0" layoutInCell="1" allowOverlap="1" wp14:anchorId="429BB2C6" wp14:editId="04B51F49">
                <wp:simplePos x="0" y="0"/>
                <wp:positionH relativeFrom="column">
                  <wp:posOffset>-794385</wp:posOffset>
                </wp:positionH>
                <wp:positionV relativeFrom="paragraph">
                  <wp:posOffset>422275</wp:posOffset>
                </wp:positionV>
                <wp:extent cx="855980" cy="415290"/>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855980" cy="415290"/>
                        </a:xfrm>
                        <a:prstGeom prst="rect">
                          <a:avLst/>
                        </a:prstGeom>
                        <a:noFill/>
                        <a:ln>
                          <a:noFill/>
                        </a:ln>
                        <a:effectLst/>
                      </wps:spPr>
                      <wps:txbx>
                        <w:txbxContent>
                          <w:p w14:paraId="783AF063" w14:textId="00E56CDF" w:rsidR="00613502" w:rsidRPr="00E8390E" w:rsidRDefault="00613502" w:rsidP="003344F7">
                            <w:pPr>
                              <w:pStyle w:val="ListBullet"/>
                              <w:numPr>
                                <w:ilvl w:val="0"/>
                                <w:numId w:val="0"/>
                              </w:numPr>
                              <w:rPr>
                                <w:rFonts w:cs="Webdings"/>
                                <w:i/>
                                <w:noProof/>
                              </w:rPr>
                            </w:pPr>
                            <w:r>
                              <w:rPr>
                                <w:rFonts w:cs="Webdings"/>
                                <w:i/>
                                <w:noProof/>
                              </w:rPr>
                              <w:t>Figure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9BB2C6" id="Text Box 83" o:spid="_x0000_s1027" type="#_x0000_t202" style="position:absolute;left:0;text-align:left;margin-left:-62.55pt;margin-top:33.25pt;width:67.4pt;height:32.7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" filled="f" stroked="f">
                <v:textbox style="mso-fit-shape-to-text:t">
                  <w:txbxContent>
                    <w:p w14:paraId="783AF063" w14:textId="00E56CDF" w:rsidR="00613502" w:rsidRPr="00E8390E" w:rsidRDefault="00613502" w:rsidP="003344F7">
                      <w:pPr>
                        <w:pStyle w:val="ListBullet"/>
                        <w:numPr>
                          <w:ilvl w:val="0"/>
                          <w:numId w:val="0"/>
                        </w:numPr>
                        <w:rPr>
                          <w:rFonts w:cs="Webdings"/>
                          <w:i/>
                          <w:noProof/>
                        </w:rPr>
                      </w:pPr>
                      <w:r>
                        <w:rPr>
                          <w:rFonts w:cs="Webdings"/>
                          <w:i/>
                          <w:noProof/>
                        </w:rPr>
                        <w:t>Figure 2</w:t>
                      </w:r>
                    </w:p>
                  </w:txbxContent>
                </v:textbox>
                <w10:wrap type="square"/>
              </v:shape>
            </w:pict>
          </mc:Fallback>
        </mc:AlternateContent>
      </w:r>
      <w:r w:rsidR="00FD72BC">
        <w:rPr>
          <w:noProof/>
          <w:lang w:val="en-GB" w:eastAsia="en-GB"/>
        </w:rPr>
        <w:drawing>
          <wp:anchor distT="0" distB="0" distL="114300" distR="114300" simplePos="0" relativeHeight="251674624" behindDoc="1" locked="0" layoutInCell="1" allowOverlap="1" wp14:anchorId="5FCA91D8" wp14:editId="71C6C8EC">
            <wp:simplePos x="0" y="0"/>
            <wp:positionH relativeFrom="column">
              <wp:posOffset>0</wp:posOffset>
            </wp:positionH>
            <wp:positionV relativeFrom="paragraph">
              <wp:posOffset>5080</wp:posOffset>
            </wp:positionV>
            <wp:extent cx="2438400" cy="1343025"/>
            <wp:effectExtent l="0" t="0" r="0" b="0"/>
            <wp:wrapTight wrapText="bothSides">
              <wp:wrapPolygon edited="0">
                <wp:start x="0" y="0"/>
                <wp:lineTo x="0" y="21447"/>
                <wp:lineTo x="21431" y="21447"/>
                <wp:lineTo x="214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l="24930" t="35840" r="38947" b="28822"/>
                    <a:stretch>
                      <a:fillRect/>
                    </a:stretch>
                  </pic:blipFill>
                  <pic:spPr bwMode="auto">
                    <a:xfrm>
                      <a:off x="0" y="0"/>
                      <a:ext cx="243840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E8ADA" w14:textId="0498BDE6" w:rsidR="004E103A" w:rsidRDefault="004E103A" w:rsidP="00216C63">
      <w:pPr>
        <w:pStyle w:val="BodyText"/>
      </w:pPr>
    </w:p>
    <w:p w14:paraId="7E4189E2" w14:textId="5726EA50" w:rsidR="00643070" w:rsidRDefault="00643070" w:rsidP="00216C63">
      <w:pPr>
        <w:pStyle w:val="Heading1"/>
      </w:pPr>
    </w:p>
    <w:p w14:paraId="3353A840" w14:textId="56E46F67" w:rsidR="00216C63" w:rsidRDefault="00216C63" w:rsidP="00216C63">
      <w:pPr>
        <w:pStyle w:val="Heading1"/>
      </w:pPr>
      <w:r>
        <w:t>Unlocking The Panel</w:t>
      </w:r>
    </w:p>
    <w:p w14:paraId="2B6A708C" w14:textId="17791CCF" w:rsidR="00216C63" w:rsidRDefault="00216C63" w:rsidP="00216C63">
      <w:pPr>
        <w:pStyle w:val="BodyText"/>
      </w:pPr>
      <w:r>
        <w:t xml:space="preserve">Once the fire alarm system is installed to unlock and access the fire alarm system management panel you must enter your </w:t>
      </w:r>
      <w:r w:rsidR="00093A2C">
        <w:t>6-digit</w:t>
      </w:r>
      <w:r>
        <w:t xml:space="preserve"> </w:t>
      </w:r>
      <w:r w:rsidR="00093A2C">
        <w:t>pin.</w:t>
      </w:r>
      <w:r w:rsidRPr="00216C63">
        <w:t xml:space="preserve">  </w:t>
      </w:r>
      <w:r>
        <w:t>If you enter your pin incorrectly you can try again, due to the nature of the device there is no limit to how many incorrect inputs you have given.</w:t>
      </w:r>
    </w:p>
    <w:p w14:paraId="2D6C87C6" w14:textId="77777777" w:rsidR="00D9327F" w:rsidRDefault="00D9327F" w:rsidP="00216C63">
      <w:pPr>
        <w:pStyle w:val="BodyText"/>
      </w:pPr>
      <w:r>
        <w:t>From a locked panel you have visual access to the current state of each event/procedure that will occur when a fire alarm has been triggered.</w:t>
      </w:r>
    </w:p>
    <w:p w14:paraId="37A17366" w14:textId="0F91A62E" w:rsidR="00B464FF" w:rsidRPr="00B464FF" w:rsidRDefault="00B464FF" w:rsidP="005419A6">
      <w:pPr>
        <w:pStyle w:val="Heading7"/>
        <w:framePr w:wrap="around"/>
      </w:pPr>
      <w:r w:rsidRPr="00B464FF">
        <w:t xml:space="preserve">Please note that each pin is unique to each control point and will be provided with your purchase, if you have forgotten your pin see </w:t>
      </w:r>
      <w:r w:rsidR="00613502">
        <w:t>7</w:t>
      </w:r>
    </w:p>
    <w:p w14:paraId="47D4D9EF" w14:textId="77777777" w:rsidR="00D9327F" w:rsidRDefault="00D9327F" w:rsidP="00216C63">
      <w:pPr>
        <w:pStyle w:val="BodyText"/>
      </w:pPr>
      <w:r>
        <w:br w:type="page"/>
      </w:r>
    </w:p>
    <w:p w14:paraId="26F327F7" w14:textId="77777777" w:rsidR="00D9327F" w:rsidRDefault="00FD72BC" w:rsidP="00D9327F">
      <w:pPr>
        <w:pStyle w:val="Heading1"/>
      </w:pPr>
      <w:r>
        <w:rPr>
          <w:noProof/>
          <w:lang w:val="en-GB" w:eastAsia="en-GB"/>
        </w:rPr>
        <w:drawing>
          <wp:anchor distT="0" distB="0" distL="114300" distR="114300" simplePos="0" relativeHeight="251662336" behindDoc="1" locked="0" layoutInCell="1" allowOverlap="1" wp14:anchorId="2541DE9A" wp14:editId="6B058A57">
            <wp:simplePos x="0" y="0"/>
            <wp:positionH relativeFrom="column">
              <wp:posOffset>186055</wp:posOffset>
            </wp:positionH>
            <wp:positionV relativeFrom="paragraph">
              <wp:posOffset>28575</wp:posOffset>
            </wp:positionV>
            <wp:extent cx="2314575" cy="1390650"/>
            <wp:effectExtent l="0" t="0" r="0" b="0"/>
            <wp:wrapTight wrapText="bothSides">
              <wp:wrapPolygon edited="0">
                <wp:start x="0" y="0"/>
                <wp:lineTo x="0" y="21304"/>
                <wp:lineTo x="21511" y="21304"/>
                <wp:lineTo x="21511" y="0"/>
                <wp:lineTo x="0"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33321" t="30981" r="32793" b="32823"/>
                    <a:stretch>
                      <a:fillRect/>
                    </a:stretch>
                  </pic:blipFill>
                  <pic:spPr bwMode="auto">
                    <a:xfrm>
                      <a:off x="0" y="0"/>
                      <a:ext cx="231457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E49">
        <w:rPr>
          <w:rStyle w:val="Emphasis"/>
        </w:rPr>
        <w:t xml:space="preserve"> </w:t>
      </w:r>
      <w:r w:rsidR="00D9327F">
        <w:t xml:space="preserve">Information Displays   </w:t>
      </w:r>
    </w:p>
    <w:p w14:paraId="128F3410" w14:textId="3E14887F" w:rsidR="005F6105" w:rsidRDefault="003344F7" w:rsidP="00DA28BB">
      <w:pPr>
        <w:pStyle w:val="Heading1"/>
      </w:pPr>
      <w:r>
        <w:rPr>
          <w:noProof/>
          <w:lang w:val="en-GB" w:eastAsia="en-GB"/>
        </w:rPr>
        <mc:AlternateContent>
          <mc:Choice Requires="wps">
            <w:drawing>
              <wp:anchor distT="0" distB="0" distL="114300" distR="114300" simplePos="0" relativeHeight="251804672" behindDoc="0" locked="0" layoutInCell="1" allowOverlap="1" wp14:anchorId="0001328A" wp14:editId="1ED68A75">
                <wp:simplePos x="0" y="0"/>
                <wp:positionH relativeFrom="column">
                  <wp:posOffset>-796290</wp:posOffset>
                </wp:positionH>
                <wp:positionV relativeFrom="paragraph">
                  <wp:posOffset>299720</wp:posOffset>
                </wp:positionV>
                <wp:extent cx="855980" cy="415290"/>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855980" cy="415290"/>
                        </a:xfrm>
                        <a:prstGeom prst="rect">
                          <a:avLst/>
                        </a:prstGeom>
                        <a:noFill/>
                        <a:ln>
                          <a:noFill/>
                        </a:ln>
                        <a:effectLst/>
                      </wps:spPr>
                      <wps:txbx>
                        <w:txbxContent>
                          <w:p w14:paraId="24DA5B52" w14:textId="03A8A7D3" w:rsidR="00613502" w:rsidRPr="00E8390E" w:rsidRDefault="00613502" w:rsidP="003344F7">
                            <w:pPr>
                              <w:pStyle w:val="ListBullet"/>
                              <w:numPr>
                                <w:ilvl w:val="0"/>
                                <w:numId w:val="0"/>
                              </w:numPr>
                              <w:rPr>
                                <w:rFonts w:cs="Webdings"/>
                                <w:i/>
                                <w:noProof/>
                              </w:rPr>
                            </w:pPr>
                            <w:r>
                              <w:rPr>
                                <w:rFonts w:cs="Webdings"/>
                                <w:i/>
                                <w:noProof/>
                              </w:rPr>
                              <w:t>Figure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01328A" id="Text Box 82" o:spid="_x0000_s1028" type="#_x0000_t202" style="position:absolute;margin-left:-62.7pt;margin-top:23.6pt;width:67.4pt;height:32.7pt;z-index:251804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" filled="f" stroked="f">
                <v:textbox style="mso-fit-shape-to-text:t">
                  <w:txbxContent>
                    <w:p w14:paraId="24DA5B52" w14:textId="03A8A7D3" w:rsidR="00613502" w:rsidRPr="00E8390E" w:rsidRDefault="00613502" w:rsidP="003344F7">
                      <w:pPr>
                        <w:pStyle w:val="ListBullet"/>
                        <w:numPr>
                          <w:ilvl w:val="0"/>
                          <w:numId w:val="0"/>
                        </w:numPr>
                        <w:rPr>
                          <w:rFonts w:cs="Webdings"/>
                          <w:i/>
                          <w:noProof/>
                        </w:rPr>
                      </w:pPr>
                      <w:r>
                        <w:rPr>
                          <w:rFonts w:cs="Webdings"/>
                          <w:i/>
                          <w:noProof/>
                        </w:rPr>
                        <w:t>Figure 3</w:t>
                      </w:r>
                    </w:p>
                  </w:txbxContent>
                </v:textbox>
                <w10:wrap type="square"/>
              </v:shape>
            </w:pict>
          </mc:Fallback>
        </mc:AlternateContent>
      </w:r>
      <w:r w:rsidR="00BA4E49">
        <w:t xml:space="preserve">Terminal  </w:t>
      </w:r>
    </w:p>
    <w:p w14:paraId="1ACCFEF0" w14:textId="28D63DFB" w:rsidR="005F6105" w:rsidRDefault="00BA4E49" w:rsidP="00DA28BB">
      <w:pPr>
        <w:pStyle w:val="BodyText"/>
      </w:pPr>
      <w:r>
        <w:t xml:space="preserve">The Fire Alarm system displays a Terminal which will provide the user with advanced information </w:t>
      </w:r>
      <w:r w:rsidR="00093A2C">
        <w:t xml:space="preserve">(Figure 2) </w:t>
      </w:r>
      <w:r>
        <w:t>regarding the state and progress of the fire alarm system. Upon opening the terminal will display a welcome message as well as the commands to trigger specific events, the usage of these commands will</w:t>
      </w:r>
      <w:r w:rsidR="00E8390E">
        <w:t xml:space="preserve"> be explained in detail further.</w:t>
      </w:r>
    </w:p>
    <w:p w14:paraId="021C433C" w14:textId="7C39DBD3" w:rsidR="003344F7" w:rsidRDefault="003344F7" w:rsidP="00BA4E49">
      <w:pPr>
        <w:pStyle w:val="Heading1"/>
      </w:pPr>
      <w:bookmarkStart w:id="1" w:name="_Toc35154379"/>
      <w:bookmarkStart w:id="2" w:name="_Toc35154902"/>
      <w:bookmarkStart w:id="3" w:name="_Toc36023001"/>
    </w:p>
    <w:p w14:paraId="1E0A2793" w14:textId="3599E8CA" w:rsidR="005F6105" w:rsidRDefault="003344F7" w:rsidP="00BA4E49">
      <w:pPr>
        <w:pStyle w:val="Heading1"/>
      </w:pPr>
      <w:r>
        <w:rPr>
          <w:noProof/>
          <w:lang w:val="en-GB" w:eastAsia="en-GB"/>
        </w:rPr>
        <mc:AlternateContent>
          <mc:Choice Requires="wps">
            <w:drawing>
              <wp:anchor distT="0" distB="0" distL="114300" distR="114300" simplePos="0" relativeHeight="251802624" behindDoc="0" locked="0" layoutInCell="1" allowOverlap="1" wp14:anchorId="741B790A" wp14:editId="3419A593">
                <wp:simplePos x="0" y="0"/>
                <wp:positionH relativeFrom="column">
                  <wp:posOffset>-913130</wp:posOffset>
                </wp:positionH>
                <wp:positionV relativeFrom="paragraph">
                  <wp:posOffset>144145</wp:posOffset>
                </wp:positionV>
                <wp:extent cx="855980" cy="415290"/>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855980" cy="415290"/>
                        </a:xfrm>
                        <a:prstGeom prst="rect">
                          <a:avLst/>
                        </a:prstGeom>
                        <a:noFill/>
                        <a:ln>
                          <a:noFill/>
                        </a:ln>
                        <a:effectLst/>
                      </wps:spPr>
                      <wps:txbx>
                        <w:txbxContent>
                          <w:p w14:paraId="114C128A" w14:textId="0A639EC4" w:rsidR="00613502" w:rsidRPr="00E8390E" w:rsidRDefault="00613502" w:rsidP="003344F7">
                            <w:pPr>
                              <w:pStyle w:val="ListBullet"/>
                              <w:numPr>
                                <w:ilvl w:val="0"/>
                                <w:numId w:val="0"/>
                              </w:numPr>
                              <w:rPr>
                                <w:rFonts w:cs="Webdings"/>
                                <w:i/>
                                <w:noProof/>
                              </w:rPr>
                            </w:pPr>
                            <w:r>
                              <w:rPr>
                                <w:rFonts w:cs="Webdings"/>
                                <w:i/>
                                <w:noProof/>
                              </w:rPr>
                              <w:t>Figure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1B790A" id="Text Box 81" o:spid="_x0000_s1029" type="#_x0000_t202" style="position:absolute;margin-left:-71.9pt;margin-top:11.35pt;width:67.4pt;height:32.7pt;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" filled="f" stroked="f">
                <v:textbox style="mso-fit-shape-to-text:t">
                  <w:txbxContent>
                    <w:p w14:paraId="114C128A" w14:textId="0A639EC4" w:rsidR="00613502" w:rsidRPr="00E8390E" w:rsidRDefault="00613502" w:rsidP="003344F7">
                      <w:pPr>
                        <w:pStyle w:val="ListBullet"/>
                        <w:numPr>
                          <w:ilvl w:val="0"/>
                          <w:numId w:val="0"/>
                        </w:numPr>
                        <w:rPr>
                          <w:rFonts w:cs="Webdings"/>
                          <w:i/>
                          <w:noProof/>
                        </w:rPr>
                      </w:pPr>
                      <w:r>
                        <w:rPr>
                          <w:rFonts w:cs="Webdings"/>
                          <w:i/>
                          <w:noProof/>
                        </w:rPr>
                        <w:t>Figure 4</w:t>
                      </w:r>
                    </w:p>
                  </w:txbxContent>
                </v:textbox>
                <w10:wrap type="square"/>
              </v:shape>
            </w:pict>
          </mc:Fallback>
        </mc:AlternateContent>
      </w:r>
      <w:r w:rsidR="00FD72BC">
        <w:rPr>
          <w:noProof/>
          <w:lang w:val="en-GB" w:eastAsia="en-GB"/>
        </w:rPr>
        <w:drawing>
          <wp:anchor distT="0" distB="0" distL="114300" distR="114300" simplePos="0" relativeHeight="251664384" behindDoc="1" locked="0" layoutInCell="1" allowOverlap="1" wp14:anchorId="281AF83C" wp14:editId="4AA3DED6">
            <wp:simplePos x="0" y="0"/>
            <wp:positionH relativeFrom="column">
              <wp:posOffset>273685</wp:posOffset>
            </wp:positionH>
            <wp:positionV relativeFrom="paragraph">
              <wp:posOffset>60325</wp:posOffset>
            </wp:positionV>
            <wp:extent cx="1495425" cy="590550"/>
            <wp:effectExtent l="0" t="0" r="0" b="0"/>
            <wp:wrapTight wrapText="bothSides">
              <wp:wrapPolygon edited="0">
                <wp:start x="0" y="0"/>
                <wp:lineTo x="0" y="20903"/>
                <wp:lineTo x="21462" y="20903"/>
                <wp:lineTo x="21462" y="0"/>
                <wp:lineTo x="0" y="0"/>
              </wp:wrapPolygon>
            </wp:wrapTight>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2231" t="6940" r="75880" b="77693"/>
                    <a:stretch>
                      <a:fillRect/>
                    </a:stretch>
                  </pic:blipFill>
                  <pic:spPr bwMode="auto">
                    <a:xfrm>
                      <a:off x="0" y="0"/>
                      <a:ext cx="1495425"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E49">
        <w:t xml:space="preserve"> </w:t>
      </w:r>
      <w:bookmarkEnd w:id="1"/>
      <w:bookmarkEnd w:id="2"/>
      <w:bookmarkEnd w:id="3"/>
      <w:r w:rsidR="00BA4E49">
        <w:t xml:space="preserve">Visual </w:t>
      </w:r>
    </w:p>
    <w:p w14:paraId="069CE283" w14:textId="46BFB862" w:rsidR="00093A2C" w:rsidRDefault="00BA4E49" w:rsidP="00E8390E">
      <w:pPr>
        <w:pStyle w:val="BodyText"/>
      </w:pPr>
      <w:r>
        <w:t xml:space="preserve">Visual information regarding the current state of each procedure will be displayed at the top of the panel, this is visible to every user while the panel is locked as well as unlocked. </w:t>
      </w:r>
    </w:p>
    <w:p w14:paraId="4BAA603B" w14:textId="1ECDB058" w:rsidR="00BA4E49" w:rsidRDefault="00216C63" w:rsidP="00E8390E">
      <w:pPr>
        <w:pStyle w:val="BodyText"/>
      </w:pPr>
      <w:r>
        <w:t>Note – RED = Event NOT running, GREEN = Event running</w:t>
      </w:r>
      <w:r w:rsidR="00093A2C">
        <w:t xml:space="preserve"> (Figure 4)</w:t>
      </w:r>
    </w:p>
    <w:p w14:paraId="623A8A74" w14:textId="57B02F87" w:rsidR="00E8390E" w:rsidRPr="00E8390E" w:rsidRDefault="00E8390E" w:rsidP="00E8390E">
      <w:pPr>
        <w:pStyle w:val="BodyText"/>
        <w:ind w:firstLine="720"/>
        <w:rPr>
          <w:i/>
        </w:rPr>
      </w:pPr>
      <w:r>
        <w:rPr>
          <w:noProof/>
          <w:lang w:val="en-GB" w:eastAsia="en-GB"/>
        </w:rPr>
        <w:drawing>
          <wp:anchor distT="0" distB="0" distL="114300" distR="114300" simplePos="0" relativeHeight="251665408" behindDoc="1" locked="0" layoutInCell="1" allowOverlap="1" wp14:anchorId="3736179C" wp14:editId="2E4FC46A">
            <wp:simplePos x="0" y="0"/>
            <wp:positionH relativeFrom="column">
              <wp:posOffset>269240</wp:posOffset>
            </wp:positionH>
            <wp:positionV relativeFrom="paragraph">
              <wp:posOffset>217170</wp:posOffset>
            </wp:positionV>
            <wp:extent cx="652780" cy="504825"/>
            <wp:effectExtent l="0" t="0" r="0" b="0"/>
            <wp:wrapTight wrapText="bothSides">
              <wp:wrapPolygon edited="0">
                <wp:start x="0" y="0"/>
                <wp:lineTo x="0" y="21192"/>
                <wp:lineTo x="20802" y="21192"/>
                <wp:lineTo x="20802" y="0"/>
                <wp:lineTo x="0"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13803" t="8922" r="76642" b="77940"/>
                    <a:stretch>
                      <a:fillRect/>
                    </a:stretch>
                  </pic:blipFill>
                  <pic:spPr bwMode="auto">
                    <a:xfrm>
                      <a:off x="0" y="0"/>
                      <a:ext cx="652780"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E67DE" w14:textId="33E8A1C5" w:rsidR="00216C63" w:rsidRPr="00216C63" w:rsidRDefault="003344F7" w:rsidP="00216C63">
      <w:pPr>
        <w:pStyle w:val="Heading1"/>
        <w:rPr>
          <w:color w:val="FF0000"/>
        </w:rPr>
      </w:pPr>
      <w:r>
        <w:rPr>
          <w:noProof/>
          <w:lang w:val="en-GB" w:eastAsia="en-GB"/>
        </w:rPr>
        <mc:AlternateContent>
          <mc:Choice Requires="wps">
            <w:drawing>
              <wp:anchor distT="0" distB="0" distL="114300" distR="114300" simplePos="0" relativeHeight="251800576" behindDoc="0" locked="0" layoutInCell="1" allowOverlap="1" wp14:anchorId="4BC3801D" wp14:editId="430D91E3">
                <wp:simplePos x="0" y="0"/>
                <wp:positionH relativeFrom="column">
                  <wp:posOffset>-796290</wp:posOffset>
                </wp:positionH>
                <wp:positionV relativeFrom="paragraph">
                  <wp:posOffset>287020</wp:posOffset>
                </wp:positionV>
                <wp:extent cx="855980" cy="41529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855980" cy="415290"/>
                        </a:xfrm>
                        <a:prstGeom prst="rect">
                          <a:avLst/>
                        </a:prstGeom>
                        <a:noFill/>
                        <a:ln>
                          <a:noFill/>
                        </a:ln>
                        <a:effectLst/>
                      </wps:spPr>
                      <wps:txbx>
                        <w:txbxContent>
                          <w:p w14:paraId="7CC2EBDA" w14:textId="46ECB659" w:rsidR="00613502" w:rsidRPr="00E8390E" w:rsidRDefault="00613502" w:rsidP="003344F7">
                            <w:pPr>
                              <w:pStyle w:val="ListBullet"/>
                              <w:numPr>
                                <w:ilvl w:val="0"/>
                                <w:numId w:val="0"/>
                              </w:numPr>
                              <w:rPr>
                                <w:rFonts w:cs="Webdings"/>
                                <w:i/>
                                <w:noProof/>
                              </w:rPr>
                            </w:pPr>
                            <w:r>
                              <w:rPr>
                                <w:rFonts w:cs="Webdings"/>
                                <w:i/>
                                <w:noProof/>
                              </w:rPr>
                              <w:t>Figure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C3801D" id="Text Box 80" o:spid="_x0000_s1030" type="#_x0000_t202" style="position:absolute;margin-left:-62.7pt;margin-top:22.6pt;width:67.4pt;height:32.7pt;z-index:251800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" filled="f" stroked="f">
                <v:textbox style="mso-fit-shape-to-text:t">
                  <w:txbxContent>
                    <w:p w14:paraId="7CC2EBDA" w14:textId="46ECB659" w:rsidR="00613502" w:rsidRPr="00E8390E" w:rsidRDefault="00613502" w:rsidP="003344F7">
                      <w:pPr>
                        <w:pStyle w:val="ListBullet"/>
                        <w:numPr>
                          <w:ilvl w:val="0"/>
                          <w:numId w:val="0"/>
                        </w:numPr>
                        <w:rPr>
                          <w:rFonts w:cs="Webdings"/>
                          <w:i/>
                          <w:noProof/>
                        </w:rPr>
                      </w:pPr>
                      <w:r>
                        <w:rPr>
                          <w:rFonts w:cs="Webdings"/>
                          <w:i/>
                          <w:noProof/>
                        </w:rPr>
                        <w:t>Figure 5</w:t>
                      </w:r>
                    </w:p>
                  </w:txbxContent>
                </v:textbox>
                <w10:wrap type="square"/>
              </v:shape>
            </w:pict>
          </mc:Fallback>
        </mc:AlternateContent>
      </w:r>
      <w:r w:rsidR="00E8390E">
        <w:rPr>
          <w:color w:val="FF0000"/>
        </w:rPr>
        <w:tab/>
      </w:r>
      <w:r w:rsidR="00216C63" w:rsidRPr="00216C63">
        <w:rPr>
          <w:color w:val="FF0000"/>
        </w:rPr>
        <w:t>Vents closed</w:t>
      </w:r>
    </w:p>
    <w:p w14:paraId="4143A6C9" w14:textId="40127539" w:rsidR="00E8390E" w:rsidRPr="00BA4E49" w:rsidRDefault="00E8390E" w:rsidP="00BA4E49">
      <w:pPr>
        <w:pStyle w:val="BodyText"/>
      </w:pPr>
      <w:r>
        <w:rPr>
          <w:noProof/>
          <w:lang w:val="en-GB" w:eastAsia="en-GB"/>
        </w:rPr>
        <w:drawing>
          <wp:anchor distT="0" distB="0" distL="114300" distR="114300" simplePos="0" relativeHeight="251667456" behindDoc="1" locked="0" layoutInCell="1" allowOverlap="1" wp14:anchorId="47C6265E" wp14:editId="2DB41E18">
            <wp:simplePos x="0" y="0"/>
            <wp:positionH relativeFrom="column">
              <wp:posOffset>274320</wp:posOffset>
            </wp:positionH>
            <wp:positionV relativeFrom="paragraph">
              <wp:posOffset>125730</wp:posOffset>
            </wp:positionV>
            <wp:extent cx="647700" cy="542925"/>
            <wp:effectExtent l="0" t="0" r="0" b="0"/>
            <wp:wrapTight wrapText="bothSides">
              <wp:wrapPolygon edited="0">
                <wp:start x="0" y="0"/>
                <wp:lineTo x="0" y="21221"/>
                <wp:lineTo x="20965" y="21221"/>
                <wp:lineTo x="20965" y="0"/>
                <wp:lineTo x="0" y="0"/>
              </wp:wrapPolygon>
            </wp:wrapTight>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14165" t="9535" r="76485" b="76529"/>
                    <a:stretch>
                      <a:fillRect/>
                    </a:stretch>
                  </pic:blipFill>
                  <pic:spPr bwMode="auto">
                    <a:xfrm>
                      <a:off x="0" y="0"/>
                      <a:ext cx="64770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23FAA" w14:textId="10EC79D0" w:rsidR="00BA4E49" w:rsidRPr="00216C63" w:rsidRDefault="00E8390E" w:rsidP="00E8390E">
      <w:pPr>
        <w:pStyle w:val="Heading1"/>
        <w:rPr>
          <w:color w:val="92D050"/>
        </w:rPr>
      </w:pPr>
      <w:bookmarkStart w:id="4" w:name="_Toc35154380"/>
      <w:bookmarkStart w:id="5" w:name="_Toc35154903"/>
      <w:bookmarkStart w:id="6" w:name="_Toc36023002"/>
      <w:r>
        <w:rPr>
          <w:color w:val="92D050"/>
        </w:rPr>
        <w:t xml:space="preserve">       </w:t>
      </w:r>
      <w:r w:rsidR="00216C63" w:rsidRPr="00216C63">
        <w:rPr>
          <w:color w:val="92D050"/>
        </w:rPr>
        <w:t>Vents open</w:t>
      </w:r>
    </w:p>
    <w:p w14:paraId="63314402" w14:textId="5E64EC92" w:rsidR="00BA4E49" w:rsidRDefault="00BA4E49" w:rsidP="00BA4E49">
      <w:pPr>
        <w:pStyle w:val="BodyText"/>
      </w:pPr>
    </w:p>
    <w:p w14:paraId="740AE61A" w14:textId="5CF0445C" w:rsidR="00E8390E" w:rsidRPr="00E8390E" w:rsidRDefault="00E8390E" w:rsidP="00BA4E49">
      <w:pPr>
        <w:pStyle w:val="BodyText"/>
        <w:rPr>
          <w:i/>
        </w:rPr>
      </w:pPr>
      <w:r>
        <w:rPr>
          <w:noProof/>
          <w:lang w:val="en-GB" w:eastAsia="en-GB"/>
        </w:rPr>
        <w:drawing>
          <wp:anchor distT="0" distB="0" distL="114300" distR="114300" simplePos="0" relativeHeight="251676672" behindDoc="1" locked="0" layoutInCell="1" allowOverlap="1" wp14:anchorId="723FA2C5" wp14:editId="3F3C7B3E">
            <wp:simplePos x="0" y="0"/>
            <wp:positionH relativeFrom="column">
              <wp:posOffset>39370</wp:posOffset>
            </wp:positionH>
            <wp:positionV relativeFrom="paragraph">
              <wp:posOffset>300990</wp:posOffset>
            </wp:positionV>
            <wp:extent cx="1314450" cy="1447800"/>
            <wp:effectExtent l="0" t="0" r="0" b="0"/>
            <wp:wrapTight wrapText="bothSides">
              <wp:wrapPolygon edited="0">
                <wp:start x="0" y="0"/>
                <wp:lineTo x="0" y="21316"/>
                <wp:lineTo x="21287" y="21316"/>
                <wp:lineTo x="2128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l="3934" t="28783" r="67557" b="15129"/>
                    <a:stretch>
                      <a:fillRect/>
                    </a:stretch>
                  </pic:blipFill>
                  <pic:spPr bwMode="auto">
                    <a:xfrm>
                      <a:off x="0" y="0"/>
                      <a:ext cx="13144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p>
    <w:bookmarkEnd w:id="4"/>
    <w:bookmarkEnd w:id="5"/>
    <w:bookmarkEnd w:id="6"/>
    <w:p w14:paraId="612A6A6E" w14:textId="69B2A722" w:rsidR="005F6105" w:rsidRDefault="000F22F8" w:rsidP="00D9327F">
      <w:pPr>
        <w:pStyle w:val="Heading1"/>
        <w:ind w:left="2160" w:firstLine="720"/>
      </w:pPr>
      <w:r>
        <w:rPr>
          <w:noProof/>
          <w:lang w:val="en-GB" w:eastAsia="en-GB"/>
        </w:rPr>
        <mc:AlternateContent>
          <mc:Choice Requires="wps">
            <w:drawing>
              <wp:anchor distT="0" distB="0" distL="114300" distR="114300" simplePos="0" relativeHeight="251798528" behindDoc="0" locked="0" layoutInCell="1" allowOverlap="1" wp14:anchorId="0236B0B7" wp14:editId="4C18B187">
                <wp:simplePos x="0" y="0"/>
                <wp:positionH relativeFrom="column">
                  <wp:posOffset>-913130</wp:posOffset>
                </wp:positionH>
                <wp:positionV relativeFrom="paragraph">
                  <wp:posOffset>480695</wp:posOffset>
                </wp:positionV>
                <wp:extent cx="855980" cy="41529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855980" cy="415290"/>
                        </a:xfrm>
                        <a:prstGeom prst="rect">
                          <a:avLst/>
                        </a:prstGeom>
                        <a:noFill/>
                        <a:ln>
                          <a:noFill/>
                        </a:ln>
                        <a:effectLst/>
                      </wps:spPr>
                      <wps:txbx>
                        <w:txbxContent>
                          <w:p w14:paraId="51CFFED2" w14:textId="68A547FC" w:rsidR="00613502" w:rsidRPr="00E8390E" w:rsidRDefault="00613502" w:rsidP="000F22F8">
                            <w:pPr>
                              <w:pStyle w:val="ListBullet"/>
                              <w:numPr>
                                <w:ilvl w:val="0"/>
                                <w:numId w:val="0"/>
                              </w:numPr>
                              <w:rPr>
                                <w:rFonts w:cs="Webdings"/>
                                <w:i/>
                                <w:noProof/>
                              </w:rPr>
                            </w:pPr>
                            <w:r>
                              <w:rPr>
                                <w:rFonts w:cs="Webdings"/>
                                <w:i/>
                                <w:noProof/>
                              </w:rPr>
                              <w:t>Figure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36B0B7" id="Text Box 79" o:spid="_x0000_s1031" type="#_x0000_t202" style="position:absolute;left:0;text-align:left;margin-left:-71.9pt;margin-top:37.85pt;width:67.4pt;height:32.7pt;z-index:251798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" filled="f" stroked="f">
                <v:textbox style="mso-fit-shape-to-text:t">
                  <w:txbxContent>
                    <w:p w14:paraId="51CFFED2" w14:textId="68A547FC" w:rsidR="00613502" w:rsidRPr="00E8390E" w:rsidRDefault="00613502" w:rsidP="000F22F8">
                      <w:pPr>
                        <w:pStyle w:val="ListBullet"/>
                        <w:numPr>
                          <w:ilvl w:val="0"/>
                          <w:numId w:val="0"/>
                        </w:numPr>
                        <w:rPr>
                          <w:rFonts w:cs="Webdings"/>
                          <w:i/>
                          <w:noProof/>
                        </w:rPr>
                      </w:pPr>
                      <w:r>
                        <w:rPr>
                          <w:rFonts w:cs="Webdings"/>
                          <w:i/>
                          <w:noProof/>
                        </w:rPr>
                        <w:t>Figure 6</w:t>
                      </w:r>
                    </w:p>
                  </w:txbxContent>
                </v:textbox>
                <w10:wrap type="square"/>
              </v:shape>
            </w:pict>
          </mc:Fallback>
        </mc:AlternateContent>
      </w:r>
      <w:r w:rsidR="00D9327F">
        <w:t>Zone Information</w:t>
      </w:r>
    </w:p>
    <w:p w14:paraId="3341E8E2" w14:textId="77777777" w:rsidR="005F6105" w:rsidRDefault="005F6105" w:rsidP="00AF5B2E">
      <w:pPr>
        <w:pStyle w:val="Heading1"/>
        <w:sectPr w:rsidR="005F6105" w:rsidSect="00BA4E49">
          <w:type w:val="continuous"/>
          <w:pgSz w:w="12240" w:h="15840" w:code="1"/>
          <w:pgMar w:top="1440" w:right="1440" w:bottom="1440" w:left="1440" w:header="965" w:footer="965" w:gutter="0"/>
          <w:cols w:space="360"/>
          <w:titlePg/>
          <w:docGrid w:linePitch="218"/>
        </w:sectPr>
      </w:pPr>
    </w:p>
    <w:p w14:paraId="029007AA" w14:textId="07F3D4EE" w:rsidR="00D9327F" w:rsidRDefault="00D9327F" w:rsidP="00D9327F">
      <w:pPr>
        <w:pStyle w:val="ListBullet"/>
        <w:numPr>
          <w:ilvl w:val="0"/>
          <w:numId w:val="0"/>
        </w:numPr>
        <w:ind w:left="720"/>
      </w:pPr>
      <w:r>
        <w:t>This section provides the user with information regarding the alarm state of each zone within the building.</w:t>
      </w:r>
      <w:r w:rsidR="00093A2C">
        <w:t xml:space="preserve"> (Figure 5)</w:t>
      </w:r>
    </w:p>
    <w:p w14:paraId="6A82A4E6" w14:textId="15635A36" w:rsidR="009D0F6B" w:rsidRDefault="00D9327F" w:rsidP="00D9327F">
      <w:pPr>
        <w:pStyle w:val="ListBullet"/>
        <w:numPr>
          <w:ilvl w:val="0"/>
          <w:numId w:val="0"/>
        </w:numPr>
        <w:ind w:left="720"/>
      </w:pPr>
      <w:r>
        <w:t>Note Red = alarm NOT triggered Green = alarm triggered</w:t>
      </w:r>
    </w:p>
    <w:p w14:paraId="30FD08D7" w14:textId="0E9F74D9" w:rsidR="00E8390E" w:rsidRDefault="00E8390E" w:rsidP="00E8390E">
      <w:pPr>
        <w:pStyle w:val="Heading1"/>
        <w:ind w:firstLine="720"/>
        <w:rPr>
          <w:rFonts w:ascii="Garamond" w:hAnsi="Garamond"/>
          <w:i/>
          <w:sz w:val="24"/>
        </w:rPr>
      </w:pPr>
    </w:p>
    <w:p w14:paraId="7648DF31" w14:textId="7E98BC5D" w:rsidR="00E8390E" w:rsidRDefault="00E8390E" w:rsidP="00E8390E">
      <w:pPr>
        <w:pStyle w:val="Heading1"/>
        <w:ind w:firstLine="720"/>
        <w:rPr>
          <w:rFonts w:ascii="Garamond" w:hAnsi="Garamond"/>
          <w:i/>
          <w:sz w:val="24"/>
        </w:rPr>
      </w:pPr>
    </w:p>
    <w:p w14:paraId="64A758C1" w14:textId="651EA46B" w:rsidR="00E8390E" w:rsidRDefault="000F22F8" w:rsidP="00E8390E">
      <w:pPr>
        <w:pStyle w:val="Heading1"/>
        <w:ind w:firstLine="720"/>
        <w:rPr>
          <w:rFonts w:ascii="Garamond" w:hAnsi="Garamond"/>
          <w:i/>
          <w:sz w:val="24"/>
        </w:rPr>
      </w:pPr>
      <w:r>
        <w:rPr>
          <w:noProof/>
          <w:lang w:val="en-GB" w:eastAsia="en-GB"/>
        </w:rPr>
        <mc:AlternateContent>
          <mc:Choice Requires="wps">
            <w:drawing>
              <wp:anchor distT="0" distB="0" distL="114300" distR="114300" simplePos="0" relativeHeight="251724800" behindDoc="0" locked="0" layoutInCell="1" allowOverlap="1" wp14:anchorId="3299C22C" wp14:editId="3D7CB9E8">
                <wp:simplePos x="0" y="0"/>
                <wp:positionH relativeFrom="column">
                  <wp:posOffset>-676275</wp:posOffset>
                </wp:positionH>
                <wp:positionV relativeFrom="paragraph">
                  <wp:posOffset>410210</wp:posOffset>
                </wp:positionV>
                <wp:extent cx="855980" cy="41529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855980" cy="415290"/>
                        </a:xfrm>
                        <a:prstGeom prst="rect">
                          <a:avLst/>
                        </a:prstGeom>
                        <a:noFill/>
                        <a:ln>
                          <a:noFill/>
                        </a:ln>
                        <a:effectLst/>
                      </wps:spPr>
                      <wps:txbx>
                        <w:txbxContent>
                          <w:p w14:paraId="105035AF" w14:textId="77777777" w:rsidR="00613502" w:rsidRPr="00E8390E" w:rsidRDefault="00613502" w:rsidP="00E8390E">
                            <w:pPr>
                              <w:pStyle w:val="ListBullet"/>
                              <w:numPr>
                                <w:ilvl w:val="0"/>
                                <w:numId w:val="0"/>
                              </w:numPr>
                              <w:rPr>
                                <w:rFonts w:cs="Webdings"/>
                                <w:i/>
                                <w:noProof/>
                              </w:rPr>
                            </w:pPr>
                            <w:r>
                              <w:rPr>
                                <w:rFonts w:cs="Webdings"/>
                                <w:i/>
                                <w:noProof/>
                              </w:rPr>
                              <w:t>Figure 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99C22C" id="Text Box 36" o:spid="_x0000_s1032" type="#_x0000_t202" style="position:absolute;left:0;text-align:left;margin-left:-53.25pt;margin-top:32.3pt;width:67.4pt;height:32.7pt;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" filled="f" stroked="f">
                <v:textbox style="mso-fit-shape-to-text:t">
                  <w:txbxContent>
                    <w:p w14:paraId="105035AF" w14:textId="77777777" w:rsidR="00613502" w:rsidRPr="00E8390E" w:rsidRDefault="00613502" w:rsidP="00E8390E">
                      <w:pPr>
                        <w:pStyle w:val="ListBullet"/>
                        <w:numPr>
                          <w:ilvl w:val="0"/>
                          <w:numId w:val="0"/>
                        </w:numPr>
                        <w:rPr>
                          <w:rFonts w:cs="Webdings"/>
                          <w:i/>
                          <w:noProof/>
                        </w:rPr>
                      </w:pPr>
                      <w:r>
                        <w:rPr>
                          <w:rFonts w:cs="Webdings"/>
                          <w:i/>
                          <w:noProof/>
                        </w:rPr>
                        <w:t>Figure 7</w:t>
                      </w:r>
                    </w:p>
                  </w:txbxContent>
                </v:textbox>
                <w10:wrap type="square"/>
              </v:shape>
            </w:pict>
          </mc:Fallback>
        </mc:AlternateContent>
      </w:r>
      <w:r w:rsidR="00E8390E">
        <w:rPr>
          <w:noProof/>
          <w:lang w:val="en-GB" w:eastAsia="en-GB"/>
        </w:rPr>
        <w:drawing>
          <wp:anchor distT="0" distB="0" distL="114300" distR="114300" simplePos="0" relativeHeight="251678720" behindDoc="1" locked="0" layoutInCell="1" allowOverlap="1" wp14:anchorId="3B97B6CF" wp14:editId="464CF865">
            <wp:simplePos x="0" y="0"/>
            <wp:positionH relativeFrom="column">
              <wp:posOffset>34290</wp:posOffset>
            </wp:positionH>
            <wp:positionV relativeFrom="paragraph">
              <wp:posOffset>294005</wp:posOffset>
            </wp:positionV>
            <wp:extent cx="1068705" cy="695325"/>
            <wp:effectExtent l="0" t="0" r="0" b="0"/>
            <wp:wrapTight wrapText="bothSides">
              <wp:wrapPolygon edited="0">
                <wp:start x="0" y="0"/>
                <wp:lineTo x="0" y="21304"/>
                <wp:lineTo x="21176" y="21304"/>
                <wp:lineTo x="2117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l="64374" t="69669" r="20667" b="13033"/>
                    <a:stretch>
                      <a:fillRect/>
                    </a:stretch>
                  </pic:blipFill>
                  <pic:spPr bwMode="auto">
                    <a:xfrm>
                      <a:off x="0" y="0"/>
                      <a:ext cx="106870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04CAFE" w14:textId="35B41D66" w:rsidR="009D0F6B" w:rsidRPr="00E8390E" w:rsidRDefault="009D0F6B" w:rsidP="00E8390E">
      <w:pPr>
        <w:pStyle w:val="Heading1"/>
        <w:ind w:firstLine="720"/>
        <w:rPr>
          <w:rFonts w:ascii="Garamond" w:hAnsi="Garamond"/>
          <w:i/>
          <w:sz w:val="24"/>
        </w:rPr>
      </w:pPr>
      <w:r>
        <w:t>Key</w:t>
      </w:r>
    </w:p>
    <w:p w14:paraId="69EC34CF" w14:textId="77777777" w:rsidR="009D0F6B" w:rsidRDefault="009D0F6B" w:rsidP="009D0F6B">
      <w:pPr>
        <w:pStyle w:val="Heading1"/>
        <w:sectPr w:rsidR="009D0F6B" w:rsidSect="00BA4E49">
          <w:type w:val="continuous"/>
          <w:pgSz w:w="12240" w:h="15840" w:code="1"/>
          <w:pgMar w:top="1440" w:right="1440" w:bottom="1440" w:left="1440" w:header="965" w:footer="965" w:gutter="0"/>
          <w:cols w:space="360"/>
          <w:titlePg/>
          <w:docGrid w:linePitch="218"/>
        </w:sectPr>
      </w:pPr>
    </w:p>
    <w:p w14:paraId="25B2CE6E" w14:textId="7B5078A2" w:rsidR="009D0F6B" w:rsidRDefault="009D0F6B" w:rsidP="009D0F6B">
      <w:pPr>
        <w:pStyle w:val="ListBullet"/>
        <w:numPr>
          <w:ilvl w:val="0"/>
          <w:numId w:val="0"/>
        </w:numPr>
        <w:ind w:left="720"/>
      </w:pPr>
      <w:r>
        <w:t>This</w:t>
      </w:r>
      <w:r w:rsidR="00093A2C">
        <w:t xml:space="preserve"> (Figure 8)</w:t>
      </w:r>
      <w:r>
        <w:t xml:space="preserve"> is an indicator to the user the meaning of each light, please note that these lights will never change.</w:t>
      </w:r>
    </w:p>
    <w:p w14:paraId="57A62BA6" w14:textId="43BC808A" w:rsidR="009D0F6B" w:rsidRDefault="009D0F6B" w:rsidP="009D0F6B">
      <w:pPr>
        <w:pStyle w:val="ListBullet"/>
        <w:numPr>
          <w:ilvl w:val="0"/>
          <w:numId w:val="0"/>
        </w:numPr>
        <w:ind w:left="720"/>
      </w:pPr>
      <w:r>
        <w:t>Note Red = alarm NOT triggered Green = alarm triggered</w:t>
      </w:r>
    </w:p>
    <w:p w14:paraId="1CE56968" w14:textId="3C53DC45" w:rsidR="009D0F6B" w:rsidRDefault="00E8390E" w:rsidP="009D0F6B">
      <w:pPr>
        <w:pStyle w:val="Heading1"/>
        <w:ind w:left="2160" w:firstLine="720"/>
      </w:pPr>
      <w:r>
        <w:rPr>
          <w:noProof/>
          <w:lang w:val="en-GB" w:eastAsia="en-GB"/>
        </w:rPr>
        <w:drawing>
          <wp:anchor distT="0" distB="0" distL="114300" distR="114300" simplePos="0" relativeHeight="251725824" behindDoc="1" locked="0" layoutInCell="1" allowOverlap="1" wp14:anchorId="6FE5D4CE" wp14:editId="7AAC90C6">
            <wp:simplePos x="0" y="0"/>
            <wp:positionH relativeFrom="column">
              <wp:posOffset>-197485</wp:posOffset>
            </wp:positionH>
            <wp:positionV relativeFrom="paragraph">
              <wp:posOffset>257810</wp:posOffset>
            </wp:positionV>
            <wp:extent cx="621030" cy="581025"/>
            <wp:effectExtent l="0" t="0" r="0" b="0"/>
            <wp:wrapTight wrapText="bothSides">
              <wp:wrapPolygon edited="0">
                <wp:start x="0" y="0"/>
                <wp:lineTo x="0" y="21246"/>
                <wp:lineTo x="21202" y="21246"/>
                <wp:lineTo x="21202" y="0"/>
                <wp:lineTo x="0" y="0"/>
              </wp:wrapPolygon>
            </wp:wrapTight>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4263" t="9535" r="86771" b="75551"/>
                    <a:stretch>
                      <a:fillRect/>
                    </a:stretch>
                  </pic:blipFill>
                  <pic:spPr bwMode="auto">
                    <a:xfrm>
                      <a:off x="0" y="0"/>
                      <a:ext cx="621030"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F6B">
        <w:t>Alarm State</w:t>
      </w:r>
    </w:p>
    <w:p w14:paraId="2809760D" w14:textId="77777777" w:rsidR="009D0F6B" w:rsidRDefault="009D0F6B" w:rsidP="009D0F6B">
      <w:pPr>
        <w:pStyle w:val="Heading1"/>
        <w:sectPr w:rsidR="009D0F6B" w:rsidSect="00BA4E49">
          <w:footerReference w:type="default" r:id="rId20"/>
          <w:type w:val="continuous"/>
          <w:pgSz w:w="12240" w:h="15840" w:code="1"/>
          <w:pgMar w:top="1440" w:right="1440" w:bottom="1440" w:left="1440" w:header="965" w:footer="965" w:gutter="0"/>
          <w:cols w:space="360"/>
          <w:titlePg/>
          <w:docGrid w:linePitch="218"/>
        </w:sectPr>
      </w:pPr>
    </w:p>
    <w:p w14:paraId="0E029E34" w14:textId="79284F31" w:rsidR="009D0F6B" w:rsidRDefault="000F22F8" w:rsidP="009D0F6B">
      <w:pPr>
        <w:pStyle w:val="ListBullet"/>
        <w:numPr>
          <w:ilvl w:val="0"/>
          <w:numId w:val="0"/>
        </w:numPr>
        <w:ind w:left="720"/>
      </w:pPr>
      <w:r>
        <w:rPr>
          <w:noProof/>
          <w:lang w:val="en-GB" w:eastAsia="en-GB"/>
        </w:rPr>
        <mc:AlternateContent>
          <mc:Choice Requires="wps">
            <w:drawing>
              <wp:anchor distT="0" distB="0" distL="114300" distR="114300" simplePos="0" relativeHeight="251727872" behindDoc="0" locked="0" layoutInCell="1" allowOverlap="1" wp14:anchorId="54F95D2D" wp14:editId="780D5324">
                <wp:simplePos x="0" y="0"/>
                <wp:positionH relativeFrom="column">
                  <wp:posOffset>-796290</wp:posOffset>
                </wp:positionH>
                <wp:positionV relativeFrom="paragraph">
                  <wp:posOffset>130810</wp:posOffset>
                </wp:positionV>
                <wp:extent cx="855980" cy="41529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855980" cy="415290"/>
                        </a:xfrm>
                        <a:prstGeom prst="rect">
                          <a:avLst/>
                        </a:prstGeom>
                        <a:noFill/>
                        <a:ln>
                          <a:noFill/>
                        </a:ln>
                        <a:effectLst/>
                      </wps:spPr>
                      <wps:txbx>
                        <w:txbxContent>
                          <w:p w14:paraId="4FDA81A3" w14:textId="77777777" w:rsidR="00613502" w:rsidRPr="00E8390E" w:rsidRDefault="00613502" w:rsidP="00E8390E">
                            <w:pPr>
                              <w:pStyle w:val="ListBullet"/>
                              <w:numPr>
                                <w:ilvl w:val="0"/>
                                <w:numId w:val="0"/>
                              </w:numPr>
                              <w:rPr>
                                <w:rFonts w:cs="Webdings"/>
                                <w:i/>
                                <w:noProof/>
                              </w:rPr>
                            </w:pPr>
                            <w:r>
                              <w:rPr>
                                <w:rFonts w:cs="Webdings"/>
                                <w:i/>
                                <w:noProof/>
                              </w:rPr>
                              <w:t>Figure 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F95D2D" id="Text Box 37" o:spid="_x0000_s1033" type="#_x0000_t202" style="position:absolute;left:0;text-align:left;margin-left:-62.7pt;margin-top:10.3pt;width:67.4pt;height:32.7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" filled="f" stroked="f">
                <v:textbox style="mso-fit-shape-to-text:t">
                  <w:txbxContent>
                    <w:p w14:paraId="4FDA81A3" w14:textId="77777777" w:rsidR="00613502" w:rsidRPr="00E8390E" w:rsidRDefault="00613502" w:rsidP="00E8390E">
                      <w:pPr>
                        <w:pStyle w:val="ListBullet"/>
                        <w:numPr>
                          <w:ilvl w:val="0"/>
                          <w:numId w:val="0"/>
                        </w:numPr>
                        <w:rPr>
                          <w:rFonts w:cs="Webdings"/>
                          <w:i/>
                          <w:noProof/>
                        </w:rPr>
                      </w:pPr>
                      <w:r>
                        <w:rPr>
                          <w:rFonts w:cs="Webdings"/>
                          <w:i/>
                          <w:noProof/>
                        </w:rPr>
                        <w:t>Figure 8</w:t>
                      </w:r>
                    </w:p>
                  </w:txbxContent>
                </v:textbox>
                <w10:wrap type="square"/>
              </v:shape>
            </w:pict>
          </mc:Fallback>
        </mc:AlternateContent>
      </w:r>
      <w:r w:rsidR="009D0F6B">
        <w:t xml:space="preserve">This is referring to the state of the sound alarm, once a fire is detected or a fire drill is being run this will become green indicating that the sound alarm is active, please note that this is an indicator of the sound alarm and not the fire alarm system in general. </w:t>
      </w:r>
      <w:r w:rsidR="008D59D5">
        <w:t xml:space="preserve">If this is </w:t>
      </w:r>
      <w:r w:rsidR="00316A9F">
        <w:t>red,</w:t>
      </w:r>
      <w:r w:rsidR="008D59D5">
        <w:t xml:space="preserve"> it means that there is no sound alarm running.</w:t>
      </w:r>
    </w:p>
    <w:p w14:paraId="157BDD53" w14:textId="77777777" w:rsidR="008D59D5" w:rsidRDefault="00E8390E" w:rsidP="008D59D5">
      <w:pPr>
        <w:pStyle w:val="Heading1"/>
        <w:ind w:left="2160" w:firstLine="720"/>
      </w:pPr>
      <w:r>
        <w:rPr>
          <w:noProof/>
          <w:lang w:val="en-GB" w:eastAsia="en-GB"/>
        </w:rPr>
        <mc:AlternateContent>
          <mc:Choice Requires="wps">
            <w:drawing>
              <wp:anchor distT="0" distB="0" distL="114300" distR="114300" simplePos="0" relativeHeight="251729920" behindDoc="0" locked="0" layoutInCell="1" allowOverlap="1" wp14:anchorId="4D23C5DC" wp14:editId="706A605C">
                <wp:simplePos x="0" y="0"/>
                <wp:positionH relativeFrom="column">
                  <wp:posOffset>-795655</wp:posOffset>
                </wp:positionH>
                <wp:positionV relativeFrom="paragraph">
                  <wp:posOffset>124460</wp:posOffset>
                </wp:positionV>
                <wp:extent cx="855980" cy="41529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855980" cy="415290"/>
                        </a:xfrm>
                        <a:prstGeom prst="rect">
                          <a:avLst/>
                        </a:prstGeom>
                        <a:noFill/>
                        <a:ln>
                          <a:noFill/>
                        </a:ln>
                        <a:effectLst/>
                      </wps:spPr>
                      <wps:txbx>
                        <w:txbxContent>
                          <w:p w14:paraId="42FB7E3E" w14:textId="77777777" w:rsidR="00613502" w:rsidRPr="00E8390E" w:rsidRDefault="00613502" w:rsidP="00E8390E">
                            <w:pPr>
                              <w:pStyle w:val="ListBullet"/>
                              <w:numPr>
                                <w:ilvl w:val="0"/>
                                <w:numId w:val="0"/>
                              </w:numPr>
                              <w:rPr>
                                <w:rFonts w:cs="Webdings"/>
                                <w:i/>
                                <w:noProof/>
                              </w:rPr>
                            </w:pPr>
                            <w:r>
                              <w:rPr>
                                <w:rFonts w:cs="Webdings"/>
                                <w:i/>
                                <w:noProof/>
                              </w:rPr>
                              <w:t>Figure 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23C5DC" id="Text Box 40" o:spid="_x0000_s1034" type="#_x0000_t202" style="position:absolute;left:0;text-align:left;margin-left:-62.65pt;margin-top:9.8pt;width:67.4pt;height:32.7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" filled="f" stroked="f">
                <v:textbox style="mso-fit-shape-to-text:t">
                  <w:txbxContent>
                    <w:p w14:paraId="42FB7E3E" w14:textId="77777777" w:rsidR="00613502" w:rsidRPr="00E8390E" w:rsidRDefault="00613502" w:rsidP="00E8390E">
                      <w:pPr>
                        <w:pStyle w:val="ListBullet"/>
                        <w:numPr>
                          <w:ilvl w:val="0"/>
                          <w:numId w:val="0"/>
                        </w:numPr>
                        <w:rPr>
                          <w:rFonts w:cs="Webdings"/>
                          <w:i/>
                          <w:noProof/>
                        </w:rPr>
                      </w:pPr>
                      <w:r>
                        <w:rPr>
                          <w:rFonts w:cs="Webdings"/>
                          <w:i/>
                          <w:noProof/>
                        </w:rPr>
                        <w:t>Figure 9</w:t>
                      </w:r>
                    </w:p>
                  </w:txbxContent>
                </v:textbox>
                <w10:wrap type="square"/>
              </v:shape>
            </w:pict>
          </mc:Fallback>
        </mc:AlternateContent>
      </w:r>
      <w:r>
        <w:rPr>
          <w:noProof/>
          <w:lang w:val="en-GB" w:eastAsia="en-GB"/>
        </w:rPr>
        <w:drawing>
          <wp:anchor distT="0" distB="0" distL="114300" distR="114300" simplePos="0" relativeHeight="251682816" behindDoc="1" locked="0" layoutInCell="1" allowOverlap="1" wp14:anchorId="3BFFA8A7" wp14:editId="59F5D2A0">
            <wp:simplePos x="0" y="0"/>
            <wp:positionH relativeFrom="column">
              <wp:posOffset>-200025</wp:posOffset>
            </wp:positionH>
            <wp:positionV relativeFrom="paragraph">
              <wp:posOffset>1270</wp:posOffset>
            </wp:positionV>
            <wp:extent cx="647700" cy="542925"/>
            <wp:effectExtent l="0" t="0" r="0" b="0"/>
            <wp:wrapTight wrapText="bothSides">
              <wp:wrapPolygon edited="0">
                <wp:start x="0" y="0"/>
                <wp:lineTo x="0" y="21221"/>
                <wp:lineTo x="20965" y="21221"/>
                <wp:lineTo x="20965" y="0"/>
                <wp:lineTo x="0" y="0"/>
              </wp:wrapPolygon>
            </wp:wrapTight>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14191" t="9047" r="76459" b="77017"/>
                    <a:stretch>
                      <a:fillRect/>
                    </a:stretch>
                  </pic:blipFill>
                  <pic:spPr bwMode="auto">
                    <a:xfrm>
                      <a:off x="0" y="0"/>
                      <a:ext cx="64770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9D5">
        <w:t>Vent State</w:t>
      </w:r>
    </w:p>
    <w:p w14:paraId="4BE687FA" w14:textId="77777777" w:rsidR="008D59D5" w:rsidRDefault="008D59D5" w:rsidP="008D59D5">
      <w:pPr>
        <w:pStyle w:val="Heading1"/>
        <w:sectPr w:rsidR="008D59D5" w:rsidSect="00BA4E49">
          <w:footerReference w:type="default" r:id="rId21"/>
          <w:type w:val="continuous"/>
          <w:pgSz w:w="12240" w:h="15840" w:code="1"/>
          <w:pgMar w:top="1440" w:right="1440" w:bottom="1440" w:left="1440" w:header="965" w:footer="965" w:gutter="0"/>
          <w:cols w:space="360"/>
          <w:titlePg/>
          <w:docGrid w:linePitch="218"/>
        </w:sectPr>
      </w:pPr>
    </w:p>
    <w:p w14:paraId="65FB5EF4" w14:textId="55A44688" w:rsidR="008D59D5" w:rsidRDefault="00AA35F8" w:rsidP="008D59D5">
      <w:pPr>
        <w:pStyle w:val="ListBullet"/>
        <w:numPr>
          <w:ilvl w:val="0"/>
          <w:numId w:val="0"/>
        </w:numPr>
        <w:ind w:left="720"/>
      </w:pPr>
      <w:r>
        <w:rPr>
          <w:noProof/>
          <w:lang w:val="en-GB" w:eastAsia="en-GB"/>
        </w:rPr>
        <w:drawing>
          <wp:anchor distT="0" distB="0" distL="114300" distR="114300" simplePos="0" relativeHeight="251684864" behindDoc="1" locked="0" layoutInCell="1" allowOverlap="1" wp14:anchorId="2DBADAEF" wp14:editId="746DC715">
            <wp:simplePos x="0" y="0"/>
            <wp:positionH relativeFrom="column">
              <wp:posOffset>-202565</wp:posOffset>
            </wp:positionH>
            <wp:positionV relativeFrom="paragraph">
              <wp:posOffset>828040</wp:posOffset>
            </wp:positionV>
            <wp:extent cx="723900" cy="552450"/>
            <wp:effectExtent l="0" t="0" r="0" b="0"/>
            <wp:wrapTight wrapText="bothSides">
              <wp:wrapPolygon edited="0">
                <wp:start x="0" y="0"/>
                <wp:lineTo x="0" y="20855"/>
                <wp:lineTo x="21032" y="20855"/>
                <wp:lineTo x="21032" y="0"/>
                <wp:lineTo x="0" y="0"/>
              </wp:wrapPolygon>
            </wp:wrapTight>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23376" t="9535" r="66171" b="76283"/>
                    <a:stretch>
                      <a:fillRect/>
                    </a:stretch>
                  </pic:blipFill>
                  <pic:spPr bwMode="auto">
                    <a:xfrm>
                      <a:off x="0" y="0"/>
                      <a:ext cx="7239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9D5">
        <w:t xml:space="preserve">This is referring to the state of the vents within the building once an alarm has been triggered, please note that this will be green regardless if you have vents disabled in some rooms and enabled in others. If this is </w:t>
      </w:r>
      <w:r w:rsidR="00316A9F">
        <w:t>red,</w:t>
      </w:r>
      <w:r w:rsidR="008D59D5">
        <w:t xml:space="preserve"> it means that all vents are closed and there is no vent opening procedure running</w:t>
      </w:r>
    </w:p>
    <w:p w14:paraId="7776AE5F" w14:textId="77777777" w:rsidR="008D59D5" w:rsidRDefault="00E8390E" w:rsidP="008D59D5">
      <w:pPr>
        <w:pStyle w:val="Heading1"/>
        <w:ind w:left="2160" w:firstLine="720"/>
      </w:pPr>
      <w:r>
        <w:rPr>
          <w:noProof/>
          <w:lang w:val="en-GB" w:eastAsia="en-GB"/>
        </w:rPr>
        <mc:AlternateContent>
          <mc:Choice Requires="wps">
            <w:drawing>
              <wp:anchor distT="0" distB="0" distL="114300" distR="114300" simplePos="0" relativeHeight="251731968" behindDoc="0" locked="0" layoutInCell="1" allowOverlap="1" wp14:anchorId="05A4BDB4" wp14:editId="1C0E64C8">
                <wp:simplePos x="0" y="0"/>
                <wp:positionH relativeFrom="column">
                  <wp:posOffset>-914400</wp:posOffset>
                </wp:positionH>
                <wp:positionV relativeFrom="paragraph">
                  <wp:posOffset>108585</wp:posOffset>
                </wp:positionV>
                <wp:extent cx="923925" cy="41529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7E7020AE" w14:textId="77777777" w:rsidR="00613502" w:rsidRPr="00E8390E" w:rsidRDefault="00613502" w:rsidP="00E8390E">
                            <w:pPr>
                              <w:pStyle w:val="ListBullet"/>
                              <w:numPr>
                                <w:ilvl w:val="0"/>
                                <w:numId w:val="0"/>
                              </w:numPr>
                              <w:rPr>
                                <w:rFonts w:cs="Webdings"/>
                                <w:i/>
                                <w:noProof/>
                              </w:rPr>
                            </w:pPr>
                            <w:r>
                              <w:rPr>
                                <w:rFonts w:cs="Webdings"/>
                                <w:i/>
                                <w:noProof/>
                              </w:rPr>
                              <w:t>Figure 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A4BDB4" id="Text Box 44" o:spid="_x0000_s1035" type="#_x0000_t202" style="position:absolute;left:0;text-align:left;margin-left:-1in;margin-top:8.55pt;width:72.75pt;height:32.7pt;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" filled="f" stroked="f">
                <v:textbox style="mso-fit-shape-to-text:t">
                  <w:txbxContent>
                    <w:p w14:paraId="7E7020AE" w14:textId="77777777" w:rsidR="00613502" w:rsidRPr="00E8390E" w:rsidRDefault="00613502" w:rsidP="00E8390E">
                      <w:pPr>
                        <w:pStyle w:val="ListBullet"/>
                        <w:numPr>
                          <w:ilvl w:val="0"/>
                          <w:numId w:val="0"/>
                        </w:numPr>
                        <w:rPr>
                          <w:rFonts w:cs="Webdings"/>
                          <w:i/>
                          <w:noProof/>
                        </w:rPr>
                      </w:pPr>
                      <w:r>
                        <w:rPr>
                          <w:rFonts w:cs="Webdings"/>
                          <w:i/>
                          <w:noProof/>
                        </w:rPr>
                        <w:t>Figure 10</w:t>
                      </w:r>
                    </w:p>
                  </w:txbxContent>
                </v:textbox>
                <w10:wrap type="square"/>
              </v:shape>
            </w:pict>
          </mc:Fallback>
        </mc:AlternateContent>
      </w:r>
      <w:r w:rsidR="008D59D5">
        <w:t>Door State</w:t>
      </w:r>
    </w:p>
    <w:p w14:paraId="1F0C7CC2" w14:textId="77777777" w:rsidR="008D59D5" w:rsidRDefault="008D59D5" w:rsidP="008D59D5">
      <w:pPr>
        <w:pStyle w:val="Heading1"/>
        <w:sectPr w:rsidR="008D59D5" w:rsidSect="00BA4E49">
          <w:footerReference w:type="default" r:id="rId22"/>
          <w:type w:val="continuous"/>
          <w:pgSz w:w="12240" w:h="15840" w:code="1"/>
          <w:pgMar w:top="1440" w:right="1440" w:bottom="1440" w:left="1440" w:header="965" w:footer="965" w:gutter="0"/>
          <w:cols w:space="360"/>
          <w:titlePg/>
          <w:docGrid w:linePitch="218"/>
        </w:sectPr>
      </w:pPr>
    </w:p>
    <w:p w14:paraId="3D1AD6E6" w14:textId="77777777" w:rsidR="008D59D5" w:rsidRDefault="008D59D5" w:rsidP="008D59D5">
      <w:pPr>
        <w:pStyle w:val="ListBullet"/>
        <w:numPr>
          <w:ilvl w:val="0"/>
          <w:numId w:val="0"/>
        </w:numPr>
        <w:ind w:left="720"/>
      </w:pPr>
      <w:r>
        <w:t xml:space="preserve">This is referring the state of the fire door closing procedure, please note that this is NOT the door locking procedure as the door locking procedure is done when the zone has been evacuated fully. If this is red it means that the door closing procedure is not occurring and fire doors will not be closing automatically, please note that this will be green regardless if some zones have this procedure deactivated and some zones have this feature activated. </w:t>
      </w:r>
    </w:p>
    <w:p w14:paraId="49B306C7" w14:textId="77777777" w:rsidR="008D59D5" w:rsidRDefault="00E8390E" w:rsidP="008D59D5">
      <w:pPr>
        <w:pStyle w:val="Heading1"/>
        <w:ind w:left="2160" w:firstLine="720"/>
      </w:pPr>
      <w:r>
        <w:rPr>
          <w:noProof/>
          <w:lang w:val="en-GB" w:eastAsia="en-GB"/>
        </w:rPr>
        <mc:AlternateContent>
          <mc:Choice Requires="wps">
            <w:drawing>
              <wp:anchor distT="0" distB="0" distL="114300" distR="114300" simplePos="0" relativeHeight="251734016" behindDoc="0" locked="0" layoutInCell="1" allowOverlap="1" wp14:anchorId="53D6B149" wp14:editId="6E5C255E">
                <wp:simplePos x="0" y="0"/>
                <wp:positionH relativeFrom="column">
                  <wp:posOffset>-914400</wp:posOffset>
                </wp:positionH>
                <wp:positionV relativeFrom="paragraph">
                  <wp:posOffset>161290</wp:posOffset>
                </wp:positionV>
                <wp:extent cx="923925" cy="41529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3450A9AB" w14:textId="77777777" w:rsidR="00613502" w:rsidRPr="00E8390E" w:rsidRDefault="00613502" w:rsidP="00E8390E">
                            <w:pPr>
                              <w:pStyle w:val="ListBullet"/>
                              <w:numPr>
                                <w:ilvl w:val="0"/>
                                <w:numId w:val="0"/>
                              </w:numPr>
                              <w:rPr>
                                <w:rFonts w:cs="Webdings"/>
                                <w:i/>
                                <w:noProof/>
                              </w:rPr>
                            </w:pPr>
                            <w:r>
                              <w:rPr>
                                <w:rFonts w:cs="Webdings"/>
                                <w:i/>
                                <w:noProof/>
                              </w:rPr>
                              <w:t>Figure 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D6B149" id="Text Box 45" o:spid="_x0000_s1036" type="#_x0000_t202" style="position:absolute;left:0;text-align:left;margin-left:-1in;margin-top:12.7pt;width:72.75pt;height:32.7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" filled="f" stroked="f">
                <v:textbox style="mso-fit-shape-to-text:t">
                  <w:txbxContent>
                    <w:p w14:paraId="3450A9AB" w14:textId="77777777" w:rsidR="00613502" w:rsidRPr="00E8390E" w:rsidRDefault="00613502" w:rsidP="00E8390E">
                      <w:pPr>
                        <w:pStyle w:val="ListBullet"/>
                        <w:numPr>
                          <w:ilvl w:val="0"/>
                          <w:numId w:val="0"/>
                        </w:numPr>
                        <w:rPr>
                          <w:rFonts w:cs="Webdings"/>
                          <w:i/>
                          <w:noProof/>
                        </w:rPr>
                      </w:pPr>
                      <w:r>
                        <w:rPr>
                          <w:rFonts w:cs="Webdings"/>
                          <w:i/>
                          <w:noProof/>
                        </w:rPr>
                        <w:t>Figure 11</w:t>
                      </w:r>
                    </w:p>
                  </w:txbxContent>
                </v:textbox>
                <w10:wrap type="square"/>
              </v:shape>
            </w:pict>
          </mc:Fallback>
        </mc:AlternateContent>
      </w:r>
      <w:r w:rsidR="00AA35F8">
        <w:rPr>
          <w:noProof/>
          <w:lang w:val="en-GB" w:eastAsia="en-GB"/>
        </w:rPr>
        <w:drawing>
          <wp:anchor distT="0" distB="0" distL="114300" distR="114300" simplePos="0" relativeHeight="251686912" behindDoc="1" locked="0" layoutInCell="1" allowOverlap="1" wp14:anchorId="60127DE8" wp14:editId="407529BD">
            <wp:simplePos x="0" y="0"/>
            <wp:positionH relativeFrom="column">
              <wp:posOffset>-197485</wp:posOffset>
            </wp:positionH>
            <wp:positionV relativeFrom="paragraph">
              <wp:posOffset>41275</wp:posOffset>
            </wp:positionV>
            <wp:extent cx="619125" cy="495300"/>
            <wp:effectExtent l="0" t="0" r="0" b="0"/>
            <wp:wrapTight wrapText="bothSides">
              <wp:wrapPolygon edited="0">
                <wp:start x="0" y="0"/>
                <wp:lineTo x="0" y="20769"/>
                <wp:lineTo x="21268" y="20769"/>
                <wp:lineTo x="21268" y="0"/>
                <wp:lineTo x="0" y="0"/>
              </wp:wrapPolygon>
            </wp:wrapTight>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34241" t="9535" r="56821" b="77751"/>
                    <a:stretch>
                      <a:fillRect/>
                    </a:stretch>
                  </pic:blipFill>
                  <pic:spPr bwMode="auto">
                    <a:xfrm>
                      <a:off x="0" y="0"/>
                      <a:ext cx="6191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9D5">
        <w:rPr>
          <w:noProof/>
        </w:rPr>
        <w:t>Sprinkler</w:t>
      </w:r>
      <w:r w:rsidR="008D59D5">
        <w:t xml:space="preserve"> State</w:t>
      </w:r>
    </w:p>
    <w:p w14:paraId="7417D63C" w14:textId="77777777" w:rsidR="008D59D5" w:rsidRDefault="008D59D5" w:rsidP="008D59D5">
      <w:pPr>
        <w:pStyle w:val="Heading1"/>
        <w:sectPr w:rsidR="008D59D5" w:rsidSect="00BA4E49">
          <w:footerReference w:type="default" r:id="rId23"/>
          <w:type w:val="continuous"/>
          <w:pgSz w:w="12240" w:h="15840" w:code="1"/>
          <w:pgMar w:top="1440" w:right="1440" w:bottom="1440" w:left="1440" w:header="965" w:footer="965" w:gutter="0"/>
          <w:cols w:space="360"/>
          <w:titlePg/>
          <w:docGrid w:linePitch="218"/>
        </w:sectPr>
      </w:pPr>
    </w:p>
    <w:p w14:paraId="5182A2BF" w14:textId="77777777" w:rsidR="008D59D5" w:rsidRDefault="00FD72BC" w:rsidP="008D59D5">
      <w:pPr>
        <w:pStyle w:val="ListBullet"/>
        <w:numPr>
          <w:ilvl w:val="0"/>
          <w:numId w:val="0"/>
        </w:numPr>
        <w:ind w:left="720"/>
      </w:pPr>
      <w:r>
        <w:rPr>
          <w:noProof/>
          <w:lang w:val="en-GB" w:eastAsia="en-GB"/>
        </w:rPr>
        <w:drawing>
          <wp:anchor distT="0" distB="0" distL="114300" distR="114300" simplePos="0" relativeHeight="251688960" behindDoc="1" locked="0" layoutInCell="1" allowOverlap="1" wp14:anchorId="4C4C54E2" wp14:editId="2761447C">
            <wp:simplePos x="0" y="0"/>
            <wp:positionH relativeFrom="column">
              <wp:posOffset>-198755</wp:posOffset>
            </wp:positionH>
            <wp:positionV relativeFrom="paragraph">
              <wp:posOffset>628650</wp:posOffset>
            </wp:positionV>
            <wp:extent cx="657225" cy="476250"/>
            <wp:effectExtent l="0" t="0" r="0" b="0"/>
            <wp:wrapTight wrapText="bothSides">
              <wp:wrapPolygon edited="0">
                <wp:start x="0" y="0"/>
                <wp:lineTo x="0" y="20736"/>
                <wp:lineTo x="21287" y="20736"/>
                <wp:lineTo x="21287" y="0"/>
                <wp:lineTo x="0" y="0"/>
              </wp:wrapPolygon>
            </wp:wrapTight>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44005" t="10023" r="46506" b="77753"/>
                    <a:stretch>
                      <a:fillRect/>
                    </a:stretch>
                  </pic:blipFill>
                  <pic:spPr bwMode="auto">
                    <a:xfrm>
                      <a:off x="0" y="0"/>
                      <a:ext cx="657225"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2D5A">
        <w:t>This is referring to the state of the sprinklers,</w:t>
      </w:r>
      <w:r w:rsidR="00632069">
        <w:t xml:space="preserve"> if the light is indicated as green it means that the sprinkler system has done a scan of the rooms and is activated -</w:t>
      </w:r>
      <w:r w:rsidR="001B2D5A">
        <w:t xml:space="preserve"> please note that this w</w:t>
      </w:r>
      <w:r w:rsidR="00A8178E">
        <w:t xml:space="preserve">ill be green if activated regardless if some rooms have it deactivated. </w:t>
      </w:r>
    </w:p>
    <w:p w14:paraId="1BAA6968" w14:textId="77777777" w:rsidR="00632069" w:rsidRDefault="00E8390E" w:rsidP="00632069">
      <w:pPr>
        <w:pStyle w:val="Heading1"/>
        <w:ind w:left="2160" w:firstLine="720"/>
      </w:pPr>
      <w:r>
        <w:rPr>
          <w:noProof/>
          <w:lang w:val="en-GB" w:eastAsia="en-GB"/>
        </w:rPr>
        <mc:AlternateContent>
          <mc:Choice Requires="wps">
            <w:drawing>
              <wp:anchor distT="0" distB="0" distL="114300" distR="114300" simplePos="0" relativeHeight="251736064" behindDoc="0" locked="0" layoutInCell="1" allowOverlap="1" wp14:anchorId="69CF062F" wp14:editId="462D20B3">
                <wp:simplePos x="0" y="0"/>
                <wp:positionH relativeFrom="column">
                  <wp:posOffset>-914842</wp:posOffset>
                </wp:positionH>
                <wp:positionV relativeFrom="paragraph">
                  <wp:posOffset>81209</wp:posOffset>
                </wp:positionV>
                <wp:extent cx="923925" cy="41529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62B49223" w14:textId="77777777" w:rsidR="00613502" w:rsidRPr="00E8390E" w:rsidRDefault="00613502" w:rsidP="00E8390E">
                            <w:pPr>
                              <w:pStyle w:val="ListBullet"/>
                              <w:numPr>
                                <w:ilvl w:val="0"/>
                                <w:numId w:val="0"/>
                              </w:numPr>
                              <w:rPr>
                                <w:rFonts w:cs="Webdings"/>
                                <w:i/>
                                <w:noProof/>
                              </w:rPr>
                            </w:pPr>
                            <w:r>
                              <w:rPr>
                                <w:rFonts w:cs="Webdings"/>
                                <w:i/>
                                <w:noProof/>
                              </w:rPr>
                              <w:t>Figure 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F062F" id="Text Box 47" o:spid="_x0000_s1037" type="#_x0000_t202" style="position:absolute;left:0;text-align:left;margin-left:-72.05pt;margin-top:6.4pt;width:72.75pt;height:32.7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" filled="f" stroked="f">
                <v:textbox style="mso-fit-shape-to-text:t">
                  <w:txbxContent>
                    <w:p w14:paraId="62B49223" w14:textId="77777777" w:rsidR="00613502" w:rsidRPr="00E8390E" w:rsidRDefault="00613502" w:rsidP="00E8390E">
                      <w:pPr>
                        <w:pStyle w:val="ListBullet"/>
                        <w:numPr>
                          <w:ilvl w:val="0"/>
                          <w:numId w:val="0"/>
                        </w:numPr>
                        <w:rPr>
                          <w:rFonts w:cs="Webdings"/>
                          <w:i/>
                          <w:noProof/>
                        </w:rPr>
                      </w:pPr>
                      <w:r>
                        <w:rPr>
                          <w:rFonts w:cs="Webdings"/>
                          <w:i/>
                          <w:noProof/>
                        </w:rPr>
                        <w:t>Figure 12</w:t>
                      </w:r>
                    </w:p>
                  </w:txbxContent>
                </v:textbox>
                <w10:wrap type="square"/>
              </v:shape>
            </w:pict>
          </mc:Fallback>
        </mc:AlternateContent>
      </w:r>
      <w:r w:rsidR="00632069">
        <w:rPr>
          <w:noProof/>
        </w:rPr>
        <w:t>SOS</w:t>
      </w:r>
      <w:r w:rsidR="00632069">
        <w:t xml:space="preserve"> State</w:t>
      </w:r>
    </w:p>
    <w:p w14:paraId="739A8375" w14:textId="77777777" w:rsidR="00632069" w:rsidRDefault="00632069" w:rsidP="00632069">
      <w:pPr>
        <w:pStyle w:val="Heading1"/>
        <w:sectPr w:rsidR="00632069" w:rsidSect="00BA4E49">
          <w:footerReference w:type="default" r:id="rId24"/>
          <w:type w:val="continuous"/>
          <w:pgSz w:w="12240" w:h="15840" w:code="1"/>
          <w:pgMar w:top="1440" w:right="1440" w:bottom="1440" w:left="1440" w:header="965" w:footer="965" w:gutter="0"/>
          <w:cols w:space="360"/>
          <w:titlePg/>
          <w:docGrid w:linePitch="218"/>
        </w:sectPr>
      </w:pPr>
    </w:p>
    <w:p w14:paraId="09B2270E" w14:textId="77777777" w:rsidR="00632069" w:rsidRDefault="00632069" w:rsidP="00632069">
      <w:pPr>
        <w:pStyle w:val="ListBullet"/>
        <w:numPr>
          <w:ilvl w:val="0"/>
          <w:numId w:val="0"/>
        </w:numPr>
        <w:ind w:left="720"/>
      </w:pPr>
      <w:r>
        <w:t>This is referring to the state of emergency services being called – if the light is green a message has been sent to the local fire department with the location/time and potential reason of fire.</w:t>
      </w:r>
    </w:p>
    <w:p w14:paraId="1290E7D4" w14:textId="77777777" w:rsidR="00632069" w:rsidRDefault="00632069" w:rsidP="008D59D5">
      <w:pPr>
        <w:pStyle w:val="ListBullet"/>
        <w:numPr>
          <w:ilvl w:val="0"/>
          <w:numId w:val="0"/>
        </w:numPr>
        <w:ind w:left="720"/>
      </w:pPr>
    </w:p>
    <w:p w14:paraId="5C1A7C24" w14:textId="77777777" w:rsidR="008D59D5" w:rsidRDefault="008D59D5" w:rsidP="008D59D5">
      <w:pPr>
        <w:pStyle w:val="ListBullet"/>
        <w:numPr>
          <w:ilvl w:val="0"/>
          <w:numId w:val="0"/>
        </w:numPr>
        <w:ind w:left="720"/>
      </w:pPr>
    </w:p>
    <w:p w14:paraId="7F195FE5" w14:textId="77777777" w:rsidR="008D59D5" w:rsidRDefault="008D59D5" w:rsidP="008D59D5">
      <w:pPr>
        <w:pStyle w:val="ListBullet"/>
        <w:numPr>
          <w:ilvl w:val="0"/>
          <w:numId w:val="0"/>
        </w:numPr>
        <w:ind w:left="720"/>
      </w:pPr>
    </w:p>
    <w:p w14:paraId="0B80C6D6" w14:textId="77777777" w:rsidR="009D0F6B" w:rsidRDefault="00E8390E" w:rsidP="009D0F6B">
      <w:pPr>
        <w:pStyle w:val="ListBullet"/>
        <w:numPr>
          <w:ilvl w:val="0"/>
          <w:numId w:val="0"/>
        </w:numPr>
        <w:ind w:left="720"/>
      </w:pPr>
      <w:r>
        <w:rPr>
          <w:noProof/>
          <w:lang w:val="en-GB" w:eastAsia="en-GB"/>
        </w:rPr>
        <mc:AlternateContent>
          <mc:Choice Requires="wps">
            <w:drawing>
              <wp:anchor distT="0" distB="0" distL="114300" distR="114300" simplePos="0" relativeHeight="251738112" behindDoc="0" locked="0" layoutInCell="1" allowOverlap="1" wp14:anchorId="0AB3A265" wp14:editId="2869C06E">
                <wp:simplePos x="0" y="0"/>
                <wp:positionH relativeFrom="column">
                  <wp:posOffset>-914400</wp:posOffset>
                </wp:positionH>
                <wp:positionV relativeFrom="paragraph">
                  <wp:posOffset>456173</wp:posOffset>
                </wp:positionV>
                <wp:extent cx="923925" cy="41529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5EBE48C8" w14:textId="77777777" w:rsidR="00613502" w:rsidRPr="00E8390E" w:rsidRDefault="00613502" w:rsidP="00E8390E">
                            <w:pPr>
                              <w:pStyle w:val="ListBullet"/>
                              <w:numPr>
                                <w:ilvl w:val="0"/>
                                <w:numId w:val="0"/>
                              </w:numPr>
                              <w:rPr>
                                <w:rFonts w:cs="Webdings"/>
                                <w:i/>
                                <w:noProof/>
                              </w:rPr>
                            </w:pPr>
                            <w:r>
                              <w:rPr>
                                <w:rFonts w:cs="Webdings"/>
                                <w:i/>
                                <w:noProof/>
                              </w:rPr>
                              <w:t>Figure 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B3A265" id="Text Box 48" o:spid="_x0000_s1038" type="#_x0000_t202" style="position:absolute;left:0;text-align:left;margin-left:-1in;margin-top:35.9pt;width:72.75pt;height:32.7pt;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" filled="f" stroked="f">
                <v:textbox style="mso-fit-shape-to-text:t">
                  <w:txbxContent>
                    <w:p w14:paraId="5EBE48C8" w14:textId="77777777" w:rsidR="00613502" w:rsidRPr="00E8390E" w:rsidRDefault="00613502" w:rsidP="00E8390E">
                      <w:pPr>
                        <w:pStyle w:val="ListBullet"/>
                        <w:numPr>
                          <w:ilvl w:val="0"/>
                          <w:numId w:val="0"/>
                        </w:numPr>
                        <w:rPr>
                          <w:rFonts w:cs="Webdings"/>
                          <w:i/>
                          <w:noProof/>
                        </w:rPr>
                      </w:pPr>
                      <w:r>
                        <w:rPr>
                          <w:rFonts w:cs="Webdings"/>
                          <w:i/>
                          <w:noProof/>
                        </w:rPr>
                        <w:t>Figure 13</w:t>
                      </w:r>
                    </w:p>
                  </w:txbxContent>
                </v:textbox>
                <w10:wrap type="square"/>
              </v:shape>
            </w:pict>
          </mc:Fallback>
        </mc:AlternateContent>
      </w:r>
      <w:r>
        <w:rPr>
          <w:noProof/>
          <w:lang w:val="en-GB" w:eastAsia="en-GB"/>
        </w:rPr>
        <w:drawing>
          <wp:anchor distT="0" distB="0" distL="114300" distR="114300" simplePos="0" relativeHeight="251691008" behindDoc="1" locked="0" layoutInCell="1" allowOverlap="1" wp14:anchorId="7C07F73A" wp14:editId="58A45FE9">
            <wp:simplePos x="0" y="0"/>
            <wp:positionH relativeFrom="column">
              <wp:posOffset>-86360</wp:posOffset>
            </wp:positionH>
            <wp:positionV relativeFrom="paragraph">
              <wp:posOffset>341630</wp:posOffset>
            </wp:positionV>
            <wp:extent cx="723900" cy="504825"/>
            <wp:effectExtent l="0" t="0" r="0" b="0"/>
            <wp:wrapTight wrapText="bothSides">
              <wp:wrapPolygon edited="0">
                <wp:start x="0" y="0"/>
                <wp:lineTo x="0" y="21192"/>
                <wp:lineTo x="21032" y="21192"/>
                <wp:lineTo x="21032" y="0"/>
                <wp:lineTo x="0" y="0"/>
              </wp:wrapPolygon>
            </wp:wrapTight>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53081" t="10023" r="36469" b="77019"/>
                    <a:stretch>
                      <a:fillRect/>
                    </a:stretch>
                  </pic:blipFill>
                  <pic:spPr bwMode="auto">
                    <a:xfrm>
                      <a:off x="0" y="0"/>
                      <a:ext cx="723900"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8AFEB" w14:textId="77777777" w:rsidR="00632069" w:rsidRDefault="00632069" w:rsidP="00632069">
      <w:pPr>
        <w:pStyle w:val="Heading1"/>
        <w:ind w:left="2160" w:firstLine="720"/>
      </w:pPr>
      <w:r>
        <w:rPr>
          <w:noProof/>
        </w:rPr>
        <w:t>Lock</w:t>
      </w:r>
      <w:r>
        <w:t xml:space="preserve"> State</w:t>
      </w:r>
    </w:p>
    <w:p w14:paraId="7361C2B4" w14:textId="77777777" w:rsidR="00632069" w:rsidRDefault="00632069" w:rsidP="00632069">
      <w:pPr>
        <w:pStyle w:val="Heading1"/>
        <w:sectPr w:rsidR="00632069" w:rsidSect="00BA4E49">
          <w:type w:val="continuous"/>
          <w:pgSz w:w="12240" w:h="15840" w:code="1"/>
          <w:pgMar w:top="1440" w:right="1440" w:bottom="1440" w:left="1440" w:header="965" w:footer="965" w:gutter="0"/>
          <w:cols w:space="360"/>
          <w:titlePg/>
          <w:docGrid w:linePitch="218"/>
        </w:sectPr>
      </w:pPr>
    </w:p>
    <w:p w14:paraId="087768A8" w14:textId="77777777" w:rsidR="00632069" w:rsidRDefault="00632069" w:rsidP="00632069">
      <w:pPr>
        <w:pStyle w:val="ListBullet"/>
        <w:numPr>
          <w:ilvl w:val="0"/>
          <w:numId w:val="0"/>
        </w:numPr>
        <w:ind w:left="720"/>
      </w:pPr>
      <w:r>
        <w:t xml:space="preserve">This is referring to the state of the procedure of locking off zones, this will only be activated after almost all other procedures due to the nature of it. If this light is indicated as green it means that a scan of every room has been completed (as well as a double check) in each zone and each door is locking, please note that this light will indicate as green regardless if some zones have been customized to not lock off. </w:t>
      </w:r>
    </w:p>
    <w:p w14:paraId="67F6B2D8" w14:textId="77777777" w:rsidR="00632069" w:rsidRDefault="00E8390E" w:rsidP="00632069">
      <w:pPr>
        <w:pStyle w:val="ListBullet"/>
        <w:numPr>
          <w:ilvl w:val="0"/>
          <w:numId w:val="0"/>
        </w:numPr>
        <w:ind w:left="720"/>
      </w:pPr>
      <w:r>
        <w:rPr>
          <w:noProof/>
          <w:lang w:val="en-GB" w:eastAsia="en-GB"/>
        </w:rPr>
        <mc:AlternateContent>
          <mc:Choice Requires="wps">
            <w:drawing>
              <wp:anchor distT="0" distB="0" distL="114300" distR="114300" simplePos="0" relativeHeight="251740160" behindDoc="0" locked="0" layoutInCell="1" allowOverlap="1" wp14:anchorId="78CE97C9" wp14:editId="28A200E4">
                <wp:simplePos x="0" y="0"/>
                <wp:positionH relativeFrom="column">
                  <wp:posOffset>-914400</wp:posOffset>
                </wp:positionH>
                <wp:positionV relativeFrom="paragraph">
                  <wp:posOffset>187960</wp:posOffset>
                </wp:positionV>
                <wp:extent cx="923925" cy="41529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6D0F38CC" w14:textId="77777777" w:rsidR="00613502" w:rsidRPr="00E8390E" w:rsidRDefault="00613502" w:rsidP="00E8390E">
                            <w:pPr>
                              <w:pStyle w:val="ListBullet"/>
                              <w:numPr>
                                <w:ilvl w:val="0"/>
                                <w:numId w:val="0"/>
                              </w:numPr>
                              <w:rPr>
                                <w:rFonts w:cs="Webdings"/>
                                <w:i/>
                                <w:noProof/>
                              </w:rPr>
                            </w:pPr>
                            <w:r>
                              <w:rPr>
                                <w:rFonts w:cs="Webdings"/>
                                <w:i/>
                                <w:noProof/>
                              </w:rPr>
                              <w:t>Figure 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8CE97C9" id="Text Box 49" o:spid="_x0000_s1039" type="#_x0000_t202" style="position:absolute;left:0;text-align:left;margin-left:-1in;margin-top:14.8pt;width:72.75pt;height:32.7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" filled="f" stroked="f">
                <v:textbox style="mso-fit-shape-to-text:t">
                  <w:txbxContent>
                    <w:p w14:paraId="6D0F38CC" w14:textId="77777777" w:rsidR="00613502" w:rsidRPr="00E8390E" w:rsidRDefault="00613502" w:rsidP="00E8390E">
                      <w:pPr>
                        <w:pStyle w:val="ListBullet"/>
                        <w:numPr>
                          <w:ilvl w:val="0"/>
                          <w:numId w:val="0"/>
                        </w:numPr>
                        <w:rPr>
                          <w:rFonts w:cs="Webdings"/>
                          <w:i/>
                          <w:noProof/>
                        </w:rPr>
                      </w:pPr>
                      <w:r>
                        <w:rPr>
                          <w:rFonts w:cs="Webdings"/>
                          <w:i/>
                          <w:noProof/>
                        </w:rPr>
                        <w:t>Figure 14</w:t>
                      </w:r>
                    </w:p>
                  </w:txbxContent>
                </v:textbox>
                <w10:wrap type="square"/>
              </v:shape>
            </w:pict>
          </mc:Fallback>
        </mc:AlternateContent>
      </w:r>
      <w:r w:rsidR="00FD72BC">
        <w:rPr>
          <w:noProof/>
          <w:lang w:val="en-GB" w:eastAsia="en-GB"/>
        </w:rPr>
        <w:drawing>
          <wp:anchor distT="0" distB="0" distL="114300" distR="114300" simplePos="0" relativeHeight="251693056" behindDoc="1" locked="0" layoutInCell="1" allowOverlap="1" wp14:anchorId="6A0902DE" wp14:editId="76BFE8E5">
            <wp:simplePos x="0" y="0"/>
            <wp:positionH relativeFrom="column">
              <wp:posOffset>-85090</wp:posOffset>
            </wp:positionH>
            <wp:positionV relativeFrom="paragraph">
              <wp:posOffset>188595</wp:posOffset>
            </wp:positionV>
            <wp:extent cx="609600" cy="447675"/>
            <wp:effectExtent l="0" t="0" r="0" b="0"/>
            <wp:wrapTight wrapText="bothSides">
              <wp:wrapPolygon edited="0">
                <wp:start x="0" y="0"/>
                <wp:lineTo x="0" y="21140"/>
                <wp:lineTo x="20925" y="21140"/>
                <wp:lineTo x="20925" y="0"/>
                <wp:lineTo x="0" y="0"/>
              </wp:wrapPolygon>
            </wp:wrapTight>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64082" t="10023" r="27116" b="78485"/>
                    <a:stretch>
                      <a:fillRect/>
                    </a:stretch>
                  </pic:blipFill>
                  <pic:spPr bwMode="auto">
                    <a:xfrm>
                      <a:off x="0" y="0"/>
                      <a:ext cx="6096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8030C" w14:textId="77777777" w:rsidR="00632069" w:rsidRDefault="00632069" w:rsidP="00632069">
      <w:pPr>
        <w:pStyle w:val="Heading1"/>
        <w:ind w:left="2160" w:firstLine="720"/>
      </w:pPr>
      <w:r>
        <w:rPr>
          <w:noProof/>
        </w:rPr>
        <w:t>Lift closing</w:t>
      </w:r>
      <w:r>
        <w:t xml:space="preserve"> State</w:t>
      </w:r>
    </w:p>
    <w:p w14:paraId="45D9E9DB" w14:textId="77777777" w:rsidR="00632069" w:rsidRDefault="00632069" w:rsidP="00632069">
      <w:pPr>
        <w:pStyle w:val="Heading1"/>
        <w:sectPr w:rsidR="00632069" w:rsidSect="00BA4E49">
          <w:footerReference w:type="default" r:id="rId25"/>
          <w:type w:val="continuous"/>
          <w:pgSz w:w="12240" w:h="15840" w:code="1"/>
          <w:pgMar w:top="1440" w:right="1440" w:bottom="1440" w:left="1440" w:header="965" w:footer="965" w:gutter="0"/>
          <w:cols w:space="360"/>
          <w:titlePg/>
          <w:docGrid w:linePitch="218"/>
        </w:sectPr>
      </w:pPr>
    </w:p>
    <w:p w14:paraId="53ED5232" w14:textId="77777777" w:rsidR="00632069" w:rsidRDefault="00632069" w:rsidP="00632069">
      <w:pPr>
        <w:pStyle w:val="ListBullet"/>
        <w:numPr>
          <w:ilvl w:val="0"/>
          <w:numId w:val="0"/>
        </w:numPr>
        <w:ind w:left="720"/>
      </w:pPr>
      <w:r>
        <w:t>This is referring to the state of lifts being opened and then deactivated, upon fire detection the fire alarm system will automatically bring lifts to the closest floor and then open the doors and deactivate the lifts. If the light is green, it means that all lifts have been brought to the closest floor opened their doors as well as deactivate them for usage.</w:t>
      </w:r>
    </w:p>
    <w:p w14:paraId="5277279F" w14:textId="77777777" w:rsidR="00632069" w:rsidRDefault="00E8390E" w:rsidP="00632069">
      <w:pPr>
        <w:pStyle w:val="ListBullet"/>
        <w:numPr>
          <w:ilvl w:val="0"/>
          <w:numId w:val="0"/>
        </w:numPr>
        <w:ind w:left="720"/>
      </w:pPr>
      <w:r>
        <w:rPr>
          <w:noProof/>
          <w:lang w:val="en-GB" w:eastAsia="en-GB"/>
        </w:rPr>
        <mc:AlternateContent>
          <mc:Choice Requires="wps">
            <w:drawing>
              <wp:anchor distT="0" distB="0" distL="114300" distR="114300" simplePos="0" relativeHeight="251742208" behindDoc="0" locked="0" layoutInCell="1" allowOverlap="1" wp14:anchorId="4C3BB029" wp14:editId="28E1E72B">
                <wp:simplePos x="0" y="0"/>
                <wp:positionH relativeFrom="column">
                  <wp:posOffset>-914400</wp:posOffset>
                </wp:positionH>
                <wp:positionV relativeFrom="paragraph">
                  <wp:posOffset>325120</wp:posOffset>
                </wp:positionV>
                <wp:extent cx="923925" cy="41529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124665E4" w14:textId="77777777" w:rsidR="00613502" w:rsidRPr="00E8390E" w:rsidRDefault="00613502" w:rsidP="00E8390E">
                            <w:pPr>
                              <w:pStyle w:val="ListBullet"/>
                              <w:numPr>
                                <w:ilvl w:val="0"/>
                                <w:numId w:val="0"/>
                              </w:numPr>
                              <w:rPr>
                                <w:rFonts w:cs="Webdings"/>
                                <w:i/>
                                <w:noProof/>
                              </w:rPr>
                            </w:pPr>
                            <w:r>
                              <w:rPr>
                                <w:rFonts w:cs="Webdings"/>
                                <w:i/>
                                <w:noProof/>
                              </w:rPr>
                              <w:t>Figure 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3BB029" id="Text Box 50" o:spid="_x0000_s1040" type="#_x0000_t202" style="position:absolute;left:0;text-align:left;margin-left:-1in;margin-top:25.6pt;width:72.75pt;height:32.7pt;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" filled="f" stroked="f">
                <v:textbox style="mso-fit-shape-to-text:t">
                  <w:txbxContent>
                    <w:p w14:paraId="124665E4" w14:textId="77777777" w:rsidR="00613502" w:rsidRPr="00E8390E" w:rsidRDefault="00613502" w:rsidP="00E8390E">
                      <w:pPr>
                        <w:pStyle w:val="ListBullet"/>
                        <w:numPr>
                          <w:ilvl w:val="0"/>
                          <w:numId w:val="0"/>
                        </w:numPr>
                        <w:rPr>
                          <w:rFonts w:cs="Webdings"/>
                          <w:i/>
                          <w:noProof/>
                        </w:rPr>
                      </w:pPr>
                      <w:r>
                        <w:rPr>
                          <w:rFonts w:cs="Webdings"/>
                          <w:i/>
                          <w:noProof/>
                        </w:rPr>
                        <w:t>Figure 15</w:t>
                      </w:r>
                    </w:p>
                  </w:txbxContent>
                </v:textbox>
                <w10:wrap type="square"/>
              </v:shape>
            </w:pict>
          </mc:Fallback>
        </mc:AlternateContent>
      </w:r>
      <w:r w:rsidR="00FD72BC">
        <w:rPr>
          <w:noProof/>
          <w:lang w:val="en-GB" w:eastAsia="en-GB"/>
        </w:rPr>
        <w:drawing>
          <wp:anchor distT="0" distB="0" distL="114300" distR="114300" simplePos="0" relativeHeight="251695104" behindDoc="1" locked="0" layoutInCell="1" allowOverlap="1" wp14:anchorId="7D6E2107" wp14:editId="04F60388">
            <wp:simplePos x="0" y="0"/>
            <wp:positionH relativeFrom="column">
              <wp:posOffset>-86360</wp:posOffset>
            </wp:positionH>
            <wp:positionV relativeFrom="paragraph">
              <wp:posOffset>324485</wp:posOffset>
            </wp:positionV>
            <wp:extent cx="609600" cy="447675"/>
            <wp:effectExtent l="0" t="0" r="0" b="0"/>
            <wp:wrapTight wrapText="bothSides">
              <wp:wrapPolygon edited="0">
                <wp:start x="0" y="0"/>
                <wp:lineTo x="0" y="21140"/>
                <wp:lineTo x="20925" y="21140"/>
                <wp:lineTo x="20925" y="0"/>
                <wp:lineTo x="0" y="0"/>
              </wp:wrapPolygon>
            </wp:wrapTight>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73570" t="10757" r="17628" b="77751"/>
                    <a:stretch>
                      <a:fillRect/>
                    </a:stretch>
                  </pic:blipFill>
                  <pic:spPr bwMode="auto">
                    <a:xfrm>
                      <a:off x="0" y="0"/>
                      <a:ext cx="6096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7E856" w14:textId="77777777" w:rsidR="00632069" w:rsidRDefault="00632069" w:rsidP="00632069">
      <w:pPr>
        <w:pStyle w:val="Heading1"/>
        <w:ind w:left="2160" w:firstLine="720"/>
      </w:pPr>
      <w:r>
        <w:rPr>
          <w:noProof/>
        </w:rPr>
        <w:t xml:space="preserve">Database </w:t>
      </w:r>
      <w:r>
        <w:t>State</w:t>
      </w:r>
    </w:p>
    <w:p w14:paraId="3BD90276" w14:textId="77777777" w:rsidR="00632069" w:rsidRDefault="00632069" w:rsidP="00632069">
      <w:pPr>
        <w:pStyle w:val="Heading1"/>
        <w:sectPr w:rsidR="00632069" w:rsidSect="00BA4E49">
          <w:footerReference w:type="default" r:id="rId26"/>
          <w:type w:val="continuous"/>
          <w:pgSz w:w="12240" w:h="15840" w:code="1"/>
          <w:pgMar w:top="1440" w:right="1440" w:bottom="1440" w:left="1440" w:header="965" w:footer="965" w:gutter="0"/>
          <w:cols w:space="360"/>
          <w:titlePg/>
          <w:docGrid w:linePitch="218"/>
        </w:sectPr>
      </w:pPr>
    </w:p>
    <w:p w14:paraId="0F402CD5" w14:textId="77777777" w:rsidR="00632069" w:rsidRDefault="00632069" w:rsidP="00632069">
      <w:pPr>
        <w:pStyle w:val="ListBullet"/>
        <w:numPr>
          <w:ilvl w:val="0"/>
          <w:numId w:val="0"/>
        </w:numPr>
        <w:ind w:left="720"/>
      </w:pPr>
      <w:r>
        <w:t xml:space="preserve">This is referring to the fire being logged in the database, if this is green it means that the fire has been logged. </w:t>
      </w:r>
    </w:p>
    <w:p w14:paraId="2C049131" w14:textId="77777777" w:rsidR="00E8390E" w:rsidRDefault="00E8390E" w:rsidP="00632069">
      <w:pPr>
        <w:pStyle w:val="ListBullet"/>
        <w:numPr>
          <w:ilvl w:val="0"/>
          <w:numId w:val="0"/>
        </w:numPr>
        <w:ind w:left="720"/>
      </w:pPr>
    </w:p>
    <w:p w14:paraId="4642C5EA" w14:textId="77777777" w:rsidR="00632069" w:rsidRDefault="00E8390E" w:rsidP="00632069">
      <w:pPr>
        <w:pStyle w:val="Heading1"/>
        <w:ind w:left="2160" w:firstLine="720"/>
      </w:pPr>
      <w:r>
        <w:rPr>
          <w:noProof/>
          <w:lang w:val="en-GB" w:eastAsia="en-GB"/>
        </w:rPr>
        <mc:AlternateContent>
          <mc:Choice Requires="wps">
            <w:drawing>
              <wp:anchor distT="0" distB="0" distL="114300" distR="114300" simplePos="0" relativeHeight="251744256" behindDoc="0" locked="0" layoutInCell="1" allowOverlap="1" wp14:anchorId="1225776D" wp14:editId="42633E61">
                <wp:simplePos x="0" y="0"/>
                <wp:positionH relativeFrom="column">
                  <wp:posOffset>-914400</wp:posOffset>
                </wp:positionH>
                <wp:positionV relativeFrom="paragraph">
                  <wp:posOffset>242570</wp:posOffset>
                </wp:positionV>
                <wp:extent cx="923925" cy="41529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1DB86BB3" w14:textId="77777777" w:rsidR="00613502" w:rsidRPr="00E8390E" w:rsidRDefault="00613502" w:rsidP="00E8390E">
                            <w:pPr>
                              <w:pStyle w:val="ListBullet"/>
                              <w:numPr>
                                <w:ilvl w:val="0"/>
                                <w:numId w:val="0"/>
                              </w:numPr>
                              <w:rPr>
                                <w:rFonts w:cs="Webdings"/>
                                <w:i/>
                                <w:noProof/>
                              </w:rPr>
                            </w:pPr>
                            <w:r>
                              <w:rPr>
                                <w:rFonts w:cs="Webdings"/>
                                <w:i/>
                                <w:noProof/>
                              </w:rPr>
                              <w:t>Figure 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25776D" id="Text Box 51" o:spid="_x0000_s1041" type="#_x0000_t202" style="position:absolute;left:0;text-align:left;margin-left:-1in;margin-top:19.1pt;width:72.75pt;height:32.7pt;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" filled="f" stroked="f">
                <v:textbox style="mso-fit-shape-to-text:t">
                  <w:txbxContent>
                    <w:p w14:paraId="1DB86BB3" w14:textId="77777777" w:rsidR="00613502" w:rsidRPr="00E8390E" w:rsidRDefault="00613502" w:rsidP="00E8390E">
                      <w:pPr>
                        <w:pStyle w:val="ListBullet"/>
                        <w:numPr>
                          <w:ilvl w:val="0"/>
                          <w:numId w:val="0"/>
                        </w:numPr>
                        <w:rPr>
                          <w:rFonts w:cs="Webdings"/>
                          <w:i/>
                          <w:noProof/>
                        </w:rPr>
                      </w:pPr>
                      <w:r>
                        <w:rPr>
                          <w:rFonts w:cs="Webdings"/>
                          <w:i/>
                          <w:noProof/>
                        </w:rPr>
                        <w:t>Figure 16</w:t>
                      </w:r>
                    </w:p>
                  </w:txbxContent>
                </v:textbox>
                <w10:wrap type="square"/>
              </v:shape>
            </w:pict>
          </mc:Fallback>
        </mc:AlternateContent>
      </w:r>
      <w:r>
        <w:rPr>
          <w:noProof/>
          <w:lang w:val="en-GB" w:eastAsia="en-GB"/>
        </w:rPr>
        <w:drawing>
          <wp:anchor distT="0" distB="0" distL="114300" distR="114300" simplePos="0" relativeHeight="251697152" behindDoc="1" locked="0" layoutInCell="1" allowOverlap="1" wp14:anchorId="745CE866" wp14:editId="2B4C971A">
            <wp:simplePos x="0" y="0"/>
            <wp:positionH relativeFrom="column">
              <wp:posOffset>-202565</wp:posOffset>
            </wp:positionH>
            <wp:positionV relativeFrom="paragraph">
              <wp:posOffset>121285</wp:posOffset>
            </wp:positionV>
            <wp:extent cx="695325" cy="495300"/>
            <wp:effectExtent l="0" t="0" r="0" b="0"/>
            <wp:wrapTight wrapText="bothSides">
              <wp:wrapPolygon edited="0">
                <wp:start x="0" y="0"/>
                <wp:lineTo x="0" y="20769"/>
                <wp:lineTo x="21304" y="20769"/>
                <wp:lineTo x="21304" y="0"/>
                <wp:lineTo x="0" y="0"/>
              </wp:wrapPolygon>
            </wp:wrapTight>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82921" t="10023" r="7040" b="77261"/>
                    <a:stretch>
                      <a:fillRect/>
                    </a:stretch>
                  </pic:blipFill>
                  <pic:spPr bwMode="auto">
                    <a:xfrm>
                      <a:off x="0" y="0"/>
                      <a:ext cx="6953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069">
        <w:rPr>
          <w:noProof/>
        </w:rPr>
        <w:t xml:space="preserve">Directional Indicator </w:t>
      </w:r>
      <w:r w:rsidR="00632069">
        <w:t>State</w:t>
      </w:r>
    </w:p>
    <w:p w14:paraId="0AAF75EE" w14:textId="77777777" w:rsidR="00632069" w:rsidRDefault="00632069" w:rsidP="00632069">
      <w:pPr>
        <w:pStyle w:val="Heading1"/>
        <w:sectPr w:rsidR="00632069" w:rsidSect="00BA4E49">
          <w:footerReference w:type="default" r:id="rId27"/>
          <w:type w:val="continuous"/>
          <w:pgSz w:w="12240" w:h="15840" w:code="1"/>
          <w:pgMar w:top="1440" w:right="1440" w:bottom="1440" w:left="1440" w:header="965" w:footer="965" w:gutter="0"/>
          <w:cols w:space="360"/>
          <w:titlePg/>
          <w:docGrid w:linePitch="218"/>
        </w:sectPr>
      </w:pPr>
    </w:p>
    <w:p w14:paraId="084BEFB9" w14:textId="77777777" w:rsidR="00632069" w:rsidRDefault="00632069" w:rsidP="00632069">
      <w:pPr>
        <w:pStyle w:val="ListBullet"/>
        <w:numPr>
          <w:ilvl w:val="0"/>
          <w:numId w:val="0"/>
        </w:numPr>
        <w:ind w:left="720"/>
      </w:pPr>
      <w:r>
        <w:t>This is referring to the state of the directional indicators being activated – upon fire detection lights will turn on directing personnel to the closet fire exit, if this light is green it means that the directional indicators are active.</w:t>
      </w:r>
    </w:p>
    <w:p w14:paraId="643851E3" w14:textId="77777777" w:rsidR="00632069" w:rsidRDefault="00C05775" w:rsidP="00632069">
      <w:pPr>
        <w:pStyle w:val="ListBullet"/>
        <w:numPr>
          <w:ilvl w:val="0"/>
          <w:numId w:val="0"/>
        </w:numPr>
        <w:ind w:left="720"/>
      </w:pPr>
      <w:r>
        <w:br w:type="page"/>
      </w:r>
    </w:p>
    <w:p w14:paraId="5FAA6ED1" w14:textId="77777777" w:rsidR="00632069" w:rsidRDefault="00E8390E" w:rsidP="00632069">
      <w:pPr>
        <w:pStyle w:val="ListBullet"/>
        <w:numPr>
          <w:ilvl w:val="0"/>
          <w:numId w:val="0"/>
        </w:numPr>
        <w:ind w:left="720"/>
      </w:pPr>
      <w:r>
        <w:rPr>
          <w:noProof/>
          <w:lang w:val="en-GB" w:eastAsia="en-GB"/>
        </w:rPr>
        <mc:AlternateContent>
          <mc:Choice Requires="wps">
            <w:drawing>
              <wp:anchor distT="0" distB="0" distL="114300" distR="114300" simplePos="0" relativeHeight="251746304" behindDoc="0" locked="0" layoutInCell="1" allowOverlap="1" wp14:anchorId="6B9D5C88" wp14:editId="0EF3BBA1">
                <wp:simplePos x="0" y="0"/>
                <wp:positionH relativeFrom="column">
                  <wp:posOffset>-795655</wp:posOffset>
                </wp:positionH>
                <wp:positionV relativeFrom="paragraph">
                  <wp:posOffset>273685</wp:posOffset>
                </wp:positionV>
                <wp:extent cx="923925" cy="41529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29A086B9" w14:textId="77777777" w:rsidR="00613502" w:rsidRPr="00E8390E" w:rsidRDefault="00613502" w:rsidP="00E8390E">
                            <w:pPr>
                              <w:pStyle w:val="ListBullet"/>
                              <w:numPr>
                                <w:ilvl w:val="0"/>
                                <w:numId w:val="0"/>
                              </w:numPr>
                              <w:rPr>
                                <w:rFonts w:cs="Webdings"/>
                                <w:i/>
                                <w:noProof/>
                              </w:rPr>
                            </w:pPr>
                            <w:r>
                              <w:rPr>
                                <w:rFonts w:cs="Webdings"/>
                                <w:i/>
                                <w:noProof/>
                              </w:rPr>
                              <w:t>Figure 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9D5C88" id="Text Box 52" o:spid="_x0000_s1042" type="#_x0000_t202" style="position:absolute;left:0;text-align:left;margin-left:-62.65pt;margin-top:21.55pt;width:72.75pt;height:32.7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" filled="f" stroked="f">
                <v:textbox style="mso-fit-shape-to-text:t">
                  <w:txbxContent>
                    <w:p w14:paraId="29A086B9" w14:textId="77777777" w:rsidR="00613502" w:rsidRPr="00E8390E" w:rsidRDefault="00613502" w:rsidP="00E8390E">
                      <w:pPr>
                        <w:pStyle w:val="ListBullet"/>
                        <w:numPr>
                          <w:ilvl w:val="0"/>
                          <w:numId w:val="0"/>
                        </w:numPr>
                        <w:rPr>
                          <w:rFonts w:cs="Webdings"/>
                          <w:i/>
                          <w:noProof/>
                        </w:rPr>
                      </w:pPr>
                      <w:r>
                        <w:rPr>
                          <w:rFonts w:cs="Webdings"/>
                          <w:i/>
                          <w:noProof/>
                        </w:rPr>
                        <w:t>Figure 17</w:t>
                      </w:r>
                    </w:p>
                  </w:txbxContent>
                </v:textbox>
                <w10:wrap type="square"/>
              </v:shape>
            </w:pict>
          </mc:Fallback>
        </mc:AlternateContent>
      </w:r>
      <w:r w:rsidR="00AA35F8">
        <w:rPr>
          <w:noProof/>
          <w:lang w:val="en-GB" w:eastAsia="en-GB"/>
        </w:rPr>
        <w:drawing>
          <wp:anchor distT="0" distB="0" distL="114300" distR="114300" simplePos="0" relativeHeight="251701248" behindDoc="1" locked="0" layoutInCell="1" allowOverlap="1" wp14:anchorId="3771CA75" wp14:editId="2370C279">
            <wp:simplePos x="0" y="0"/>
            <wp:positionH relativeFrom="column">
              <wp:posOffset>30480</wp:posOffset>
            </wp:positionH>
            <wp:positionV relativeFrom="paragraph">
              <wp:posOffset>37465</wp:posOffset>
            </wp:positionV>
            <wp:extent cx="714375" cy="1057275"/>
            <wp:effectExtent l="0" t="0" r="0" b="0"/>
            <wp:wrapTight wrapText="bothSides">
              <wp:wrapPolygon edited="0">
                <wp:start x="0" y="0"/>
                <wp:lineTo x="0" y="21405"/>
                <wp:lineTo x="21312" y="21405"/>
                <wp:lineTo x="21312" y="0"/>
                <wp:lineTo x="0" y="0"/>
              </wp:wrapPolygon>
            </wp:wrapTight>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67519" t="32274" r="22166" b="40587"/>
                    <a:stretch>
                      <a:fillRect/>
                    </a:stretch>
                  </pic:blipFill>
                  <pic:spPr bwMode="auto">
                    <a:xfrm>
                      <a:off x="0" y="0"/>
                      <a:ext cx="71437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A43B6" w14:textId="77777777" w:rsidR="00C05775" w:rsidRDefault="00C05775" w:rsidP="00C05775">
      <w:pPr>
        <w:pStyle w:val="Heading1"/>
        <w:ind w:left="2160" w:firstLine="720"/>
        <w:rPr>
          <w:noProof/>
        </w:rPr>
      </w:pPr>
      <w:r>
        <w:rPr>
          <w:noProof/>
        </w:rPr>
        <w:t>Fire Alarm Buttons</w:t>
      </w:r>
    </w:p>
    <w:p w14:paraId="0FB4534B" w14:textId="77777777" w:rsidR="00C05775" w:rsidRDefault="00C05775" w:rsidP="00C05775">
      <w:pPr>
        <w:pStyle w:val="BodyText"/>
      </w:pPr>
    </w:p>
    <w:p w14:paraId="13EC243D" w14:textId="77777777" w:rsidR="00C05775" w:rsidRDefault="00E8390E" w:rsidP="00C05775">
      <w:r>
        <w:rPr>
          <w:noProof/>
          <w:lang w:val="en-GB" w:eastAsia="en-GB"/>
        </w:rPr>
        <mc:AlternateContent>
          <mc:Choice Requires="wps">
            <w:drawing>
              <wp:anchor distT="0" distB="0" distL="114300" distR="114300" simplePos="0" relativeHeight="251748352" behindDoc="0" locked="0" layoutInCell="1" allowOverlap="1" wp14:anchorId="3A137BE9" wp14:editId="18856985">
                <wp:simplePos x="0" y="0"/>
                <wp:positionH relativeFrom="column">
                  <wp:posOffset>-797560</wp:posOffset>
                </wp:positionH>
                <wp:positionV relativeFrom="paragraph">
                  <wp:posOffset>211455</wp:posOffset>
                </wp:positionV>
                <wp:extent cx="923925" cy="41529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2AB7B97B" w14:textId="77777777" w:rsidR="00613502" w:rsidRPr="00E8390E" w:rsidRDefault="00613502" w:rsidP="00E8390E">
                            <w:pPr>
                              <w:pStyle w:val="ListBullet"/>
                              <w:numPr>
                                <w:ilvl w:val="0"/>
                                <w:numId w:val="0"/>
                              </w:numPr>
                              <w:rPr>
                                <w:rFonts w:cs="Webdings"/>
                                <w:i/>
                                <w:noProof/>
                              </w:rPr>
                            </w:pPr>
                            <w:r>
                              <w:rPr>
                                <w:rFonts w:cs="Webdings"/>
                                <w:i/>
                                <w:noProof/>
                              </w:rPr>
                              <w:t>Figure 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137BE9" id="Text Box 53" o:spid="_x0000_s1043" type="#_x0000_t202" style="position:absolute;margin-left:-62.8pt;margin-top:16.65pt;width:72.75pt;height:32.7pt;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" filled="f" stroked="f">
                <v:textbox style="mso-fit-shape-to-text:t">
                  <w:txbxContent>
                    <w:p w14:paraId="2AB7B97B" w14:textId="77777777" w:rsidR="00613502" w:rsidRPr="00E8390E" w:rsidRDefault="00613502" w:rsidP="00E8390E">
                      <w:pPr>
                        <w:pStyle w:val="ListBullet"/>
                        <w:numPr>
                          <w:ilvl w:val="0"/>
                          <w:numId w:val="0"/>
                        </w:numPr>
                        <w:rPr>
                          <w:rFonts w:cs="Webdings"/>
                          <w:i/>
                          <w:noProof/>
                        </w:rPr>
                      </w:pPr>
                      <w:r>
                        <w:rPr>
                          <w:rFonts w:cs="Webdings"/>
                          <w:i/>
                          <w:noProof/>
                        </w:rPr>
                        <w:t>Figure 18</w:t>
                      </w:r>
                    </w:p>
                  </w:txbxContent>
                </v:textbox>
                <w10:wrap type="square"/>
              </v:shape>
            </w:pict>
          </mc:Fallback>
        </mc:AlternateContent>
      </w:r>
    </w:p>
    <w:p w14:paraId="6536F048" w14:textId="77777777" w:rsidR="00C05775" w:rsidRDefault="00FD72BC" w:rsidP="00C05775">
      <w:pPr>
        <w:pStyle w:val="Heading1"/>
        <w:ind w:left="2160" w:firstLine="720"/>
      </w:pPr>
      <w:r>
        <w:rPr>
          <w:noProof/>
          <w:lang w:val="en-GB" w:eastAsia="en-GB"/>
        </w:rPr>
        <w:drawing>
          <wp:anchor distT="0" distB="0" distL="114300" distR="114300" simplePos="0" relativeHeight="251703296" behindDoc="1" locked="0" layoutInCell="1" allowOverlap="1" wp14:anchorId="5B8FB20D" wp14:editId="32AE96DB">
            <wp:simplePos x="0" y="0"/>
            <wp:positionH relativeFrom="column">
              <wp:posOffset>31750</wp:posOffset>
            </wp:positionH>
            <wp:positionV relativeFrom="paragraph">
              <wp:posOffset>94615</wp:posOffset>
            </wp:positionV>
            <wp:extent cx="994410" cy="344805"/>
            <wp:effectExtent l="0" t="0" r="0" b="0"/>
            <wp:wrapTight wrapText="bothSides">
              <wp:wrapPolygon edited="0">
                <wp:start x="0" y="0"/>
                <wp:lineTo x="0" y="20287"/>
                <wp:lineTo x="21103" y="20287"/>
                <wp:lineTo x="21103" y="0"/>
                <wp:lineTo x="0" y="0"/>
              </wp:wrapPolygon>
            </wp:wrapTight>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67519" t="32274" r="22166" b="61369"/>
                    <a:stretch>
                      <a:fillRect/>
                    </a:stretch>
                  </pic:blipFill>
                  <pic:spPr bwMode="auto">
                    <a:xfrm>
                      <a:off x="0" y="0"/>
                      <a:ext cx="994410" cy="34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775">
        <w:rPr>
          <w:noProof/>
        </w:rPr>
        <w:t>Manual Activation</w:t>
      </w:r>
    </w:p>
    <w:p w14:paraId="07ACD5DF" w14:textId="77777777" w:rsidR="00C05775" w:rsidRDefault="00C05775" w:rsidP="00C05775">
      <w:pPr>
        <w:pStyle w:val="Heading1"/>
        <w:sectPr w:rsidR="00C05775" w:rsidSect="00BA4E49">
          <w:type w:val="continuous"/>
          <w:pgSz w:w="12240" w:h="15840" w:code="1"/>
          <w:pgMar w:top="1440" w:right="1440" w:bottom="1440" w:left="1440" w:header="965" w:footer="965" w:gutter="0"/>
          <w:cols w:space="360"/>
          <w:titlePg/>
          <w:docGrid w:linePitch="218"/>
        </w:sectPr>
      </w:pPr>
    </w:p>
    <w:p w14:paraId="0C958C14" w14:textId="31D17250" w:rsidR="00C05775" w:rsidRDefault="00E8390E" w:rsidP="00BD6637">
      <w:pPr>
        <w:pStyle w:val="ListBullet"/>
        <w:numPr>
          <w:ilvl w:val="0"/>
          <w:numId w:val="0"/>
        </w:numPr>
      </w:pPr>
      <w:r>
        <w:rPr>
          <w:noProof/>
          <w:lang w:val="en-GB" w:eastAsia="en-GB"/>
        </w:rPr>
        <mc:AlternateContent>
          <mc:Choice Requires="wps">
            <w:drawing>
              <wp:anchor distT="0" distB="0" distL="114300" distR="114300" simplePos="0" relativeHeight="251750400" behindDoc="0" locked="0" layoutInCell="1" allowOverlap="1" wp14:anchorId="71FC1CFE" wp14:editId="6FF11EF4">
                <wp:simplePos x="0" y="0"/>
                <wp:positionH relativeFrom="column">
                  <wp:posOffset>-912495</wp:posOffset>
                </wp:positionH>
                <wp:positionV relativeFrom="paragraph">
                  <wp:posOffset>885825</wp:posOffset>
                </wp:positionV>
                <wp:extent cx="923925" cy="41529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4D48A344" w14:textId="77777777" w:rsidR="00613502" w:rsidRPr="00E8390E" w:rsidRDefault="00613502" w:rsidP="00E8390E">
                            <w:pPr>
                              <w:pStyle w:val="ListBullet"/>
                              <w:numPr>
                                <w:ilvl w:val="0"/>
                                <w:numId w:val="0"/>
                              </w:numPr>
                              <w:rPr>
                                <w:rFonts w:cs="Webdings"/>
                                <w:i/>
                                <w:noProof/>
                              </w:rPr>
                            </w:pPr>
                            <w:r>
                              <w:rPr>
                                <w:rFonts w:cs="Webdings"/>
                                <w:i/>
                                <w:noProof/>
                              </w:rPr>
                              <w:t>Figure 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FC1CFE" id="Text Box 54" o:spid="_x0000_s1044" type="#_x0000_t202" style="position:absolute;left:0;text-align:left;margin-left:-71.85pt;margin-top:69.75pt;width:72.75pt;height:32.7pt;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" filled="f" stroked="f">
                <v:textbox style="mso-fit-shape-to-text:t">
                  <w:txbxContent>
                    <w:p w14:paraId="4D48A344" w14:textId="77777777" w:rsidR="00613502" w:rsidRPr="00E8390E" w:rsidRDefault="00613502" w:rsidP="00E8390E">
                      <w:pPr>
                        <w:pStyle w:val="ListBullet"/>
                        <w:numPr>
                          <w:ilvl w:val="0"/>
                          <w:numId w:val="0"/>
                        </w:numPr>
                        <w:rPr>
                          <w:rFonts w:cs="Webdings"/>
                          <w:i/>
                          <w:noProof/>
                        </w:rPr>
                      </w:pPr>
                      <w:r>
                        <w:rPr>
                          <w:rFonts w:cs="Webdings"/>
                          <w:i/>
                          <w:noProof/>
                        </w:rPr>
                        <w:t>Figure 19</w:t>
                      </w:r>
                    </w:p>
                  </w:txbxContent>
                </v:textbox>
                <w10:wrap type="square"/>
              </v:shape>
            </w:pict>
          </mc:Fallback>
        </mc:AlternateContent>
      </w:r>
      <w:r w:rsidR="00FD72BC">
        <w:rPr>
          <w:noProof/>
          <w:lang w:val="en-GB" w:eastAsia="en-GB"/>
        </w:rPr>
        <w:drawing>
          <wp:anchor distT="0" distB="0" distL="114300" distR="114300" simplePos="0" relativeHeight="251713536" behindDoc="1" locked="0" layoutInCell="1" allowOverlap="1" wp14:anchorId="103D5906" wp14:editId="1C8D01B1">
            <wp:simplePos x="0" y="0"/>
            <wp:positionH relativeFrom="column">
              <wp:posOffset>28575</wp:posOffset>
            </wp:positionH>
            <wp:positionV relativeFrom="paragraph">
              <wp:posOffset>494030</wp:posOffset>
            </wp:positionV>
            <wp:extent cx="3143250" cy="1828800"/>
            <wp:effectExtent l="0" t="0" r="0" b="0"/>
            <wp:wrapTight wrapText="bothSides">
              <wp:wrapPolygon edited="0">
                <wp:start x="0" y="0"/>
                <wp:lineTo x="0" y="21375"/>
                <wp:lineTo x="21469" y="21375"/>
                <wp:lineTo x="2146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l="32455" t="30313" r="33510" b="34375"/>
                    <a:stretch>
                      <a:fillRect/>
                    </a:stretch>
                  </pic:blipFill>
                  <pic:spPr bwMode="auto">
                    <a:xfrm>
                      <a:off x="0" y="0"/>
                      <a:ext cx="314325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5775">
        <w:t>The big red X</w:t>
      </w:r>
      <w:r w:rsidR="00093A2C">
        <w:t xml:space="preserve"> (Figure 18</w:t>
      </w:r>
      <w:r w:rsidR="00316A9F">
        <w:t>) activates</w:t>
      </w:r>
      <w:r w:rsidR="00C05775">
        <w:t xml:space="preserve"> a manual fire alarm, upon pressing this the user</w:t>
      </w:r>
      <w:r w:rsidR="00BD6637">
        <w:t xml:space="preserve"> will be asked if they would like to run an automatic or manual fire alarm, then</w:t>
      </w:r>
      <w:r w:rsidR="00C05775">
        <w:t xml:space="preserve"> will be greeted by a confirmation message where they will have to either cancel the alarm or confirm it, if there is no response in 10 seconds the alarm will activate. This alarm will be automatic and will follow the configuration that is chosen by the user via the edit configuration function. </w:t>
      </w:r>
    </w:p>
    <w:p w14:paraId="602B9A5B" w14:textId="77777777" w:rsidR="00BD6637" w:rsidRDefault="00BD6637" w:rsidP="00C05775">
      <w:pPr>
        <w:pStyle w:val="BodyText"/>
      </w:pPr>
    </w:p>
    <w:p w14:paraId="03CD6CA7" w14:textId="77777777" w:rsidR="00BD6637" w:rsidRDefault="00BD6637" w:rsidP="00C05775">
      <w:pPr>
        <w:pStyle w:val="BodyText"/>
      </w:pPr>
    </w:p>
    <w:p w14:paraId="7ACE031A" w14:textId="77777777" w:rsidR="00C05775" w:rsidRDefault="00C05775" w:rsidP="00C05775">
      <w:pPr>
        <w:pStyle w:val="BodyText"/>
      </w:pPr>
    </w:p>
    <w:p w14:paraId="4C5A04BD" w14:textId="77777777" w:rsidR="00BD6637" w:rsidRDefault="00E8390E" w:rsidP="00BD6637">
      <w:pPr>
        <w:pStyle w:val="Heading1"/>
        <w:ind w:left="2160" w:firstLine="720"/>
      </w:pPr>
      <w:r>
        <w:rPr>
          <w:noProof/>
          <w:lang w:val="en-GB" w:eastAsia="en-GB"/>
        </w:rPr>
        <w:drawing>
          <wp:anchor distT="0" distB="0" distL="114300" distR="114300" simplePos="0" relativeHeight="251704320" behindDoc="1" locked="0" layoutInCell="1" allowOverlap="1" wp14:anchorId="7CB1711A" wp14:editId="3E4CECF4">
            <wp:simplePos x="0" y="0"/>
            <wp:positionH relativeFrom="column">
              <wp:posOffset>32385</wp:posOffset>
            </wp:positionH>
            <wp:positionV relativeFrom="paragraph">
              <wp:posOffset>170815</wp:posOffset>
            </wp:positionV>
            <wp:extent cx="983615" cy="457200"/>
            <wp:effectExtent l="0" t="0" r="0" b="0"/>
            <wp:wrapTight wrapText="bothSides">
              <wp:wrapPolygon edited="0">
                <wp:start x="0" y="0"/>
                <wp:lineTo x="0" y="20700"/>
                <wp:lineTo x="21335" y="20700"/>
                <wp:lineTo x="21335" y="0"/>
                <wp:lineTo x="0" y="0"/>
              </wp:wrapPolygon>
            </wp:wrapTight>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67519" t="38141" r="22717" b="53790"/>
                    <a:stretch>
                      <a:fillRect/>
                    </a:stretch>
                  </pic:blipFill>
                  <pic:spPr bwMode="auto">
                    <a:xfrm>
                      <a:off x="0" y="0"/>
                      <a:ext cx="98361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52448" behindDoc="0" locked="0" layoutInCell="1" allowOverlap="1" wp14:anchorId="1284EB60" wp14:editId="104686E3">
                <wp:simplePos x="0" y="0"/>
                <wp:positionH relativeFrom="column">
                  <wp:posOffset>-795655</wp:posOffset>
                </wp:positionH>
                <wp:positionV relativeFrom="paragraph">
                  <wp:posOffset>171450</wp:posOffset>
                </wp:positionV>
                <wp:extent cx="923925" cy="41529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4C691FFE" w14:textId="77777777" w:rsidR="00613502" w:rsidRPr="00E8390E" w:rsidRDefault="00613502" w:rsidP="00E8390E">
                            <w:pPr>
                              <w:pStyle w:val="ListBullet"/>
                              <w:numPr>
                                <w:ilvl w:val="0"/>
                                <w:numId w:val="0"/>
                              </w:numPr>
                              <w:rPr>
                                <w:rFonts w:cs="Webdings"/>
                                <w:i/>
                                <w:noProof/>
                              </w:rPr>
                            </w:pPr>
                            <w:r>
                              <w:rPr>
                                <w:rFonts w:cs="Webdings"/>
                                <w:i/>
                                <w:noProof/>
                              </w:rPr>
                              <w:t>Figure 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84EB60" id="Text Box 55" o:spid="_x0000_s1045" type="#_x0000_t202" style="position:absolute;left:0;text-align:left;margin-left:-62.65pt;margin-top:13.5pt;width:72.75pt;height:32.7pt;z-index:251752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" filled="f" stroked="f">
                <v:textbox style="mso-fit-shape-to-text:t">
                  <w:txbxContent>
                    <w:p w14:paraId="4C691FFE" w14:textId="77777777" w:rsidR="00613502" w:rsidRPr="00E8390E" w:rsidRDefault="00613502" w:rsidP="00E8390E">
                      <w:pPr>
                        <w:pStyle w:val="ListBullet"/>
                        <w:numPr>
                          <w:ilvl w:val="0"/>
                          <w:numId w:val="0"/>
                        </w:numPr>
                        <w:rPr>
                          <w:rFonts w:cs="Webdings"/>
                          <w:i/>
                          <w:noProof/>
                        </w:rPr>
                      </w:pPr>
                      <w:r>
                        <w:rPr>
                          <w:rFonts w:cs="Webdings"/>
                          <w:i/>
                          <w:noProof/>
                        </w:rPr>
                        <w:t>Figure 20</w:t>
                      </w:r>
                    </w:p>
                  </w:txbxContent>
                </v:textbox>
                <w10:wrap type="square"/>
              </v:shape>
            </w:pict>
          </mc:Fallback>
        </mc:AlternateContent>
      </w:r>
      <w:r w:rsidR="00BD6637">
        <w:rPr>
          <w:noProof/>
        </w:rPr>
        <w:t>View Database</w:t>
      </w:r>
    </w:p>
    <w:p w14:paraId="3474B016" w14:textId="77777777" w:rsidR="00BD6637" w:rsidRDefault="00BD6637" w:rsidP="00BD6637">
      <w:pPr>
        <w:pStyle w:val="Heading1"/>
        <w:sectPr w:rsidR="00BD6637" w:rsidSect="00BA4E49">
          <w:footerReference w:type="default" r:id="rId28"/>
          <w:type w:val="continuous"/>
          <w:pgSz w:w="12240" w:h="15840" w:code="1"/>
          <w:pgMar w:top="1440" w:right="1440" w:bottom="1440" w:left="1440" w:header="965" w:footer="965" w:gutter="0"/>
          <w:cols w:space="360"/>
          <w:titlePg/>
          <w:docGrid w:linePitch="218"/>
        </w:sectPr>
      </w:pPr>
    </w:p>
    <w:p w14:paraId="7B940545" w14:textId="77777777" w:rsidR="00BD6637" w:rsidRDefault="00BD6637" w:rsidP="00BD6637">
      <w:pPr>
        <w:pStyle w:val="BodyText"/>
        <w:ind w:left="720"/>
      </w:pPr>
      <w:r>
        <w:t>The DB button</w:t>
      </w:r>
      <w:r w:rsidR="00093A2C">
        <w:t xml:space="preserve"> (Figure 20)</w:t>
      </w:r>
      <w:r>
        <w:t xml:space="preserve"> on the right hand side of the panel will open up the database of all recent fire drills and alarms, note that this can be enabled or disabled via the edit configuration. The database will display the time and date of the fire as well as a n optional reason (for drills etc.) </w:t>
      </w:r>
      <w:r w:rsidR="00093A2C">
        <w:t>(Figure 21)</w:t>
      </w:r>
    </w:p>
    <w:p w14:paraId="789B1AA1" w14:textId="77777777" w:rsidR="00BD6637" w:rsidRDefault="00E8390E" w:rsidP="00BD6637">
      <w:pPr>
        <w:pStyle w:val="Heading1"/>
        <w:ind w:left="2160" w:firstLine="720"/>
      </w:pPr>
      <w:r>
        <w:rPr>
          <w:noProof/>
          <w:lang w:val="en-GB" w:eastAsia="en-GB"/>
        </w:rPr>
        <w:drawing>
          <wp:anchor distT="0" distB="0" distL="114300" distR="114300" simplePos="0" relativeHeight="251706368" behindDoc="1" locked="0" layoutInCell="1" allowOverlap="1" wp14:anchorId="7D7628A7" wp14:editId="39028CC6">
            <wp:simplePos x="0" y="0"/>
            <wp:positionH relativeFrom="column">
              <wp:posOffset>37465</wp:posOffset>
            </wp:positionH>
            <wp:positionV relativeFrom="paragraph">
              <wp:posOffset>163195</wp:posOffset>
            </wp:positionV>
            <wp:extent cx="2428875" cy="1447800"/>
            <wp:effectExtent l="0" t="0" r="0" b="0"/>
            <wp:wrapTight wrapText="bothSides">
              <wp:wrapPolygon edited="0">
                <wp:start x="0" y="0"/>
                <wp:lineTo x="0" y="21316"/>
                <wp:lineTo x="21515" y="21316"/>
                <wp:lineTo x="2151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l="33290" t="31235" r="33290" b="33334"/>
                    <a:stretch>
                      <a:fillRect/>
                    </a:stretch>
                  </pic:blipFill>
                  <pic:spPr bwMode="auto">
                    <a:xfrm>
                      <a:off x="0" y="0"/>
                      <a:ext cx="242887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54496" behindDoc="0" locked="0" layoutInCell="1" allowOverlap="1" wp14:anchorId="31DF5661" wp14:editId="6001A7E5">
                <wp:simplePos x="0" y="0"/>
                <wp:positionH relativeFrom="column">
                  <wp:posOffset>-673100</wp:posOffset>
                </wp:positionH>
                <wp:positionV relativeFrom="paragraph">
                  <wp:posOffset>517525</wp:posOffset>
                </wp:positionV>
                <wp:extent cx="923925" cy="41529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456B1235" w14:textId="77777777" w:rsidR="00613502" w:rsidRPr="00E8390E" w:rsidRDefault="00613502" w:rsidP="00E8390E">
                            <w:pPr>
                              <w:pStyle w:val="ListBullet"/>
                              <w:numPr>
                                <w:ilvl w:val="0"/>
                                <w:numId w:val="0"/>
                              </w:numPr>
                              <w:rPr>
                                <w:rFonts w:cs="Webdings"/>
                                <w:i/>
                                <w:noProof/>
                              </w:rPr>
                            </w:pPr>
                            <w:r>
                              <w:rPr>
                                <w:rFonts w:cs="Webdings"/>
                                <w:i/>
                                <w:noProof/>
                              </w:rPr>
                              <w:t>Figure 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DF5661" id="Text Box 56" o:spid="_x0000_s1046" type="#_x0000_t202" style="position:absolute;left:0;text-align:left;margin-left:-53pt;margin-top:40.75pt;width:72.75pt;height:32.7pt;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" filled="f" stroked="f">
                <v:textbox style="mso-fit-shape-to-text:t">
                  <w:txbxContent>
                    <w:p w14:paraId="456B1235" w14:textId="77777777" w:rsidR="00613502" w:rsidRPr="00E8390E" w:rsidRDefault="00613502" w:rsidP="00E8390E">
                      <w:pPr>
                        <w:pStyle w:val="ListBullet"/>
                        <w:numPr>
                          <w:ilvl w:val="0"/>
                          <w:numId w:val="0"/>
                        </w:numPr>
                        <w:rPr>
                          <w:rFonts w:cs="Webdings"/>
                          <w:i/>
                          <w:noProof/>
                        </w:rPr>
                      </w:pPr>
                      <w:r>
                        <w:rPr>
                          <w:rFonts w:cs="Webdings"/>
                          <w:i/>
                          <w:noProof/>
                        </w:rPr>
                        <w:t>Figure 21</w:t>
                      </w:r>
                    </w:p>
                  </w:txbxContent>
                </v:textbox>
                <w10:wrap type="square"/>
              </v:shape>
            </w:pict>
          </mc:Fallback>
        </mc:AlternateContent>
      </w:r>
      <w:r w:rsidR="00BD6637">
        <w:br w:type="page"/>
      </w:r>
      <w:r>
        <w:rPr>
          <w:noProof/>
          <w:lang w:val="en-GB" w:eastAsia="en-GB"/>
        </w:rPr>
        <mc:AlternateContent>
          <mc:Choice Requires="wps">
            <w:drawing>
              <wp:anchor distT="0" distB="0" distL="114300" distR="114300" simplePos="0" relativeHeight="251756544" behindDoc="0" locked="0" layoutInCell="1" allowOverlap="1" wp14:anchorId="3D1A8D02" wp14:editId="3EA05141">
                <wp:simplePos x="0" y="0"/>
                <wp:positionH relativeFrom="column">
                  <wp:posOffset>-914400</wp:posOffset>
                </wp:positionH>
                <wp:positionV relativeFrom="paragraph">
                  <wp:posOffset>149860</wp:posOffset>
                </wp:positionV>
                <wp:extent cx="923925" cy="41529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05B62D64" w14:textId="77777777" w:rsidR="00613502" w:rsidRPr="00E8390E" w:rsidRDefault="00613502" w:rsidP="00E8390E">
                            <w:pPr>
                              <w:pStyle w:val="ListBullet"/>
                              <w:numPr>
                                <w:ilvl w:val="0"/>
                                <w:numId w:val="0"/>
                              </w:numPr>
                              <w:rPr>
                                <w:rFonts w:cs="Webdings"/>
                                <w:i/>
                                <w:noProof/>
                              </w:rPr>
                            </w:pPr>
                            <w:r>
                              <w:rPr>
                                <w:rFonts w:cs="Webdings"/>
                                <w:i/>
                                <w:noProof/>
                              </w:rPr>
                              <w:t>Figure 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1A8D02" id="Text Box 58" o:spid="_x0000_s1047" type="#_x0000_t202" style="position:absolute;left:0;text-align:left;margin-left:-1in;margin-top:11.8pt;width:72.75pt;height:32.7pt;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" filled="f" stroked="f">
                <v:textbox style="mso-fit-shape-to-text:t">
                  <w:txbxContent>
                    <w:p w14:paraId="05B62D64" w14:textId="77777777" w:rsidR="00613502" w:rsidRPr="00E8390E" w:rsidRDefault="00613502" w:rsidP="00E8390E">
                      <w:pPr>
                        <w:pStyle w:val="ListBullet"/>
                        <w:numPr>
                          <w:ilvl w:val="0"/>
                          <w:numId w:val="0"/>
                        </w:numPr>
                        <w:rPr>
                          <w:rFonts w:cs="Webdings"/>
                          <w:i/>
                          <w:noProof/>
                        </w:rPr>
                      </w:pPr>
                      <w:r>
                        <w:rPr>
                          <w:rFonts w:cs="Webdings"/>
                          <w:i/>
                          <w:noProof/>
                        </w:rPr>
                        <w:t>Figure 22</w:t>
                      </w:r>
                    </w:p>
                  </w:txbxContent>
                </v:textbox>
                <w10:wrap type="square"/>
              </v:shape>
            </w:pict>
          </mc:Fallback>
        </mc:AlternateContent>
      </w:r>
      <w:r w:rsidR="00FD72BC">
        <w:rPr>
          <w:noProof/>
          <w:lang w:val="en-GB" w:eastAsia="en-GB"/>
        </w:rPr>
        <w:drawing>
          <wp:anchor distT="0" distB="0" distL="114300" distR="114300" simplePos="0" relativeHeight="251711488" behindDoc="1" locked="0" layoutInCell="1" allowOverlap="1" wp14:anchorId="275A080D" wp14:editId="43F3A19B">
            <wp:simplePos x="0" y="0"/>
            <wp:positionH relativeFrom="column">
              <wp:posOffset>29845</wp:posOffset>
            </wp:positionH>
            <wp:positionV relativeFrom="paragraph">
              <wp:posOffset>35560</wp:posOffset>
            </wp:positionV>
            <wp:extent cx="1000125" cy="409575"/>
            <wp:effectExtent l="0" t="0" r="0" b="0"/>
            <wp:wrapTight wrapText="bothSides">
              <wp:wrapPolygon edited="0">
                <wp:start x="0" y="0"/>
                <wp:lineTo x="0" y="21098"/>
                <wp:lineTo x="21394" y="21098"/>
                <wp:lineTo x="2139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l="67107" t="45985" r="22427" b="46350"/>
                    <a:stretch>
                      <a:fillRect/>
                    </a:stretch>
                  </pic:blipFill>
                  <pic:spPr bwMode="auto">
                    <a:xfrm>
                      <a:off x="0" y="0"/>
                      <a:ext cx="1000125" cy="40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637">
        <w:rPr>
          <w:noProof/>
        </w:rPr>
        <w:t xml:space="preserve">Edit Configuration </w:t>
      </w:r>
    </w:p>
    <w:p w14:paraId="71598859" w14:textId="77777777" w:rsidR="00BD6637" w:rsidRDefault="00BD6637" w:rsidP="00BD6637">
      <w:pPr>
        <w:pStyle w:val="Heading1"/>
        <w:sectPr w:rsidR="00BD6637" w:rsidSect="00BA4E49">
          <w:type w:val="continuous"/>
          <w:pgSz w:w="12240" w:h="15840" w:code="1"/>
          <w:pgMar w:top="1440" w:right="1440" w:bottom="1440" w:left="1440" w:header="965" w:footer="965" w:gutter="0"/>
          <w:cols w:space="360"/>
          <w:titlePg/>
          <w:docGrid w:linePitch="218"/>
        </w:sectPr>
      </w:pPr>
    </w:p>
    <w:p w14:paraId="12D0B3E6" w14:textId="731C1A16" w:rsidR="00BD6637" w:rsidRDefault="00BD6637" w:rsidP="00BD6637">
      <w:pPr>
        <w:pStyle w:val="BodyText"/>
        <w:ind w:left="720"/>
      </w:pPr>
      <w:r>
        <w:t>The edit configuration button will allow the user to disable or enable certain functions</w:t>
      </w:r>
      <w:r w:rsidR="00FD72BC">
        <w:t xml:space="preserve">, a further explanation of this function is explained in </w:t>
      </w:r>
      <w:r w:rsidR="00613502">
        <w:t>5</w:t>
      </w:r>
      <w:r w:rsidR="00FD72BC">
        <w:t xml:space="preserve">, </w:t>
      </w:r>
      <w:r w:rsidR="00093A2C">
        <w:t>once</w:t>
      </w:r>
      <w:r w:rsidR="00FD72BC">
        <w:t xml:space="preserve"> pressed the terminal will cycle through each function asking the user if they want this function in the automatic fire alarm.</w:t>
      </w:r>
      <w:r w:rsidR="00093A2C">
        <w:t xml:space="preserve"> (Figure 23)</w:t>
      </w:r>
    </w:p>
    <w:p w14:paraId="6B9231E1" w14:textId="77777777" w:rsidR="00BD6637" w:rsidRDefault="00E8390E" w:rsidP="00BD6637">
      <w:r>
        <w:rPr>
          <w:noProof/>
          <w:lang w:val="en-GB" w:eastAsia="en-GB"/>
        </w:rPr>
        <w:drawing>
          <wp:anchor distT="0" distB="0" distL="114300" distR="114300" simplePos="0" relativeHeight="251714560" behindDoc="1" locked="0" layoutInCell="1" allowOverlap="1" wp14:anchorId="6BD13210" wp14:editId="537A7D35">
            <wp:simplePos x="0" y="0"/>
            <wp:positionH relativeFrom="column">
              <wp:posOffset>32385</wp:posOffset>
            </wp:positionH>
            <wp:positionV relativeFrom="paragraph">
              <wp:posOffset>69850</wp:posOffset>
            </wp:positionV>
            <wp:extent cx="3571875" cy="2105025"/>
            <wp:effectExtent l="0" t="0" r="9525" b="9525"/>
            <wp:wrapTight wrapText="bothSides">
              <wp:wrapPolygon edited="0">
                <wp:start x="0" y="0"/>
                <wp:lineTo x="0" y="21502"/>
                <wp:lineTo x="21542" y="21502"/>
                <wp:lineTo x="21542"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0">
                      <a:extLst>
                        <a:ext uri="{28A0092B-C50C-407E-A947-70E740481C1C}">
                          <a14:useLocalDpi xmlns:a14="http://schemas.microsoft.com/office/drawing/2010/main" val="0"/>
                        </a:ext>
                      </a:extLst>
                    </a:blip>
                    <a:srcRect l="31953" t="29584" r="34023" b="34805"/>
                    <a:stretch/>
                  </pic:blipFill>
                  <pic:spPr bwMode="auto">
                    <a:xfrm>
                      <a:off x="0" y="0"/>
                      <a:ext cx="3571875" cy="2105025"/>
                    </a:xfrm>
                    <a:prstGeom prst="rect">
                      <a:avLst/>
                    </a:prstGeom>
                    <a:noFill/>
                    <a:ln>
                      <a:noFill/>
                    </a:ln>
                    <a:extLst>
                      <a:ext uri="{53640926-AAD7-44D8-BBD7-CCE9431645EC}">
                        <a14:shadowObscured xmlns:a14="http://schemas.microsoft.com/office/drawing/2010/main"/>
                      </a:ext>
                    </a:extLst>
                  </pic:spPr>
                </pic:pic>
              </a:graphicData>
            </a:graphic>
          </wp:anchor>
        </w:drawing>
      </w:r>
    </w:p>
    <w:p w14:paraId="62906ED6" w14:textId="77777777" w:rsidR="00BD6637" w:rsidRDefault="00BD6637" w:rsidP="00BD6637">
      <w:pPr>
        <w:pStyle w:val="BodyText"/>
      </w:pPr>
    </w:p>
    <w:p w14:paraId="59F8E95F" w14:textId="77777777" w:rsidR="003A7129" w:rsidRDefault="00E8390E" w:rsidP="00BD6637">
      <w:pPr>
        <w:pStyle w:val="BodyText"/>
      </w:pPr>
      <w:r>
        <w:rPr>
          <w:noProof/>
          <w:lang w:val="en-GB" w:eastAsia="en-GB"/>
        </w:rPr>
        <mc:AlternateContent>
          <mc:Choice Requires="wps">
            <w:drawing>
              <wp:anchor distT="0" distB="0" distL="114300" distR="114300" simplePos="0" relativeHeight="251758592" behindDoc="0" locked="0" layoutInCell="1" allowOverlap="1" wp14:anchorId="735DB9EC" wp14:editId="6DB298C7">
                <wp:simplePos x="0" y="0"/>
                <wp:positionH relativeFrom="column">
                  <wp:posOffset>-797560</wp:posOffset>
                </wp:positionH>
                <wp:positionV relativeFrom="paragraph">
                  <wp:posOffset>353060</wp:posOffset>
                </wp:positionV>
                <wp:extent cx="923925" cy="41529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1ED8541D" w14:textId="77777777" w:rsidR="00613502" w:rsidRPr="00E8390E" w:rsidRDefault="00613502" w:rsidP="00E8390E">
                            <w:pPr>
                              <w:pStyle w:val="ListBullet"/>
                              <w:numPr>
                                <w:ilvl w:val="0"/>
                                <w:numId w:val="0"/>
                              </w:numPr>
                              <w:rPr>
                                <w:rFonts w:cs="Webdings"/>
                                <w:i/>
                                <w:noProof/>
                              </w:rPr>
                            </w:pPr>
                            <w:r>
                              <w:rPr>
                                <w:rFonts w:cs="Webdings"/>
                                <w:i/>
                                <w:noProof/>
                              </w:rPr>
                              <w:t>Figure 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5DB9EC" id="Text Box 59" o:spid="_x0000_s1048" type="#_x0000_t202" style="position:absolute;left:0;text-align:left;margin-left:-62.8pt;margin-top:27.8pt;width:72.75pt;height:32.7pt;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" filled="f" stroked="f">
                <v:textbox style="mso-fit-shape-to-text:t">
                  <w:txbxContent>
                    <w:p w14:paraId="1ED8541D" w14:textId="77777777" w:rsidR="00613502" w:rsidRPr="00E8390E" w:rsidRDefault="00613502" w:rsidP="00E8390E">
                      <w:pPr>
                        <w:pStyle w:val="ListBullet"/>
                        <w:numPr>
                          <w:ilvl w:val="0"/>
                          <w:numId w:val="0"/>
                        </w:numPr>
                        <w:rPr>
                          <w:rFonts w:cs="Webdings"/>
                          <w:i/>
                          <w:noProof/>
                        </w:rPr>
                      </w:pPr>
                      <w:r>
                        <w:rPr>
                          <w:rFonts w:cs="Webdings"/>
                          <w:i/>
                          <w:noProof/>
                        </w:rPr>
                        <w:t>Figure 23</w:t>
                      </w:r>
                    </w:p>
                  </w:txbxContent>
                </v:textbox>
                <w10:wrap type="square"/>
              </v:shape>
            </w:pict>
          </mc:Fallback>
        </mc:AlternateContent>
      </w:r>
    </w:p>
    <w:p w14:paraId="3D1DD55A" w14:textId="77777777" w:rsidR="003A7129" w:rsidRDefault="003A7129" w:rsidP="00BD6637">
      <w:pPr>
        <w:pStyle w:val="BodyText"/>
      </w:pPr>
    </w:p>
    <w:p w14:paraId="3C8EB07E" w14:textId="77777777" w:rsidR="003A7129" w:rsidRDefault="003A7129" w:rsidP="00BD6637">
      <w:pPr>
        <w:pStyle w:val="BodyText"/>
      </w:pPr>
    </w:p>
    <w:p w14:paraId="4915A099" w14:textId="77777777" w:rsidR="003A7129" w:rsidRDefault="003A7129" w:rsidP="00BD6637">
      <w:pPr>
        <w:pStyle w:val="BodyText"/>
      </w:pPr>
    </w:p>
    <w:p w14:paraId="5DBEEAB7" w14:textId="77777777" w:rsidR="003A7129" w:rsidRDefault="003A7129" w:rsidP="00BD6637">
      <w:pPr>
        <w:pStyle w:val="BodyText"/>
      </w:pPr>
    </w:p>
    <w:p w14:paraId="003F6638" w14:textId="77777777" w:rsidR="003A7129" w:rsidRDefault="003A7129" w:rsidP="00BD6637">
      <w:pPr>
        <w:pStyle w:val="BodyText"/>
      </w:pPr>
    </w:p>
    <w:p w14:paraId="1B412FDD" w14:textId="77777777" w:rsidR="003A7129" w:rsidRDefault="00E8390E" w:rsidP="00BD6637">
      <w:pPr>
        <w:pStyle w:val="BodyText"/>
      </w:pPr>
      <w:r>
        <w:rPr>
          <w:noProof/>
          <w:lang w:val="en-GB" w:eastAsia="en-GB"/>
        </w:rPr>
        <mc:AlternateContent>
          <mc:Choice Requires="wps">
            <w:drawing>
              <wp:anchor distT="0" distB="0" distL="114300" distR="114300" simplePos="0" relativeHeight="251760640" behindDoc="0" locked="0" layoutInCell="1" allowOverlap="1" wp14:anchorId="120A9F32" wp14:editId="3C89F1F1">
                <wp:simplePos x="0" y="0"/>
                <wp:positionH relativeFrom="column">
                  <wp:posOffset>-793750</wp:posOffset>
                </wp:positionH>
                <wp:positionV relativeFrom="paragraph">
                  <wp:posOffset>424815</wp:posOffset>
                </wp:positionV>
                <wp:extent cx="923925" cy="41529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923925" cy="415290"/>
                        </a:xfrm>
                        <a:prstGeom prst="rect">
                          <a:avLst/>
                        </a:prstGeom>
                        <a:noFill/>
                        <a:ln>
                          <a:noFill/>
                        </a:ln>
                        <a:effectLst/>
                      </wps:spPr>
                      <wps:txbx>
                        <w:txbxContent>
                          <w:p w14:paraId="13D2FE85" w14:textId="77777777" w:rsidR="00613502" w:rsidRPr="00E8390E" w:rsidRDefault="00613502" w:rsidP="00E8390E">
                            <w:pPr>
                              <w:pStyle w:val="ListBullet"/>
                              <w:numPr>
                                <w:ilvl w:val="0"/>
                                <w:numId w:val="0"/>
                              </w:numPr>
                              <w:rPr>
                                <w:rFonts w:cs="Webdings"/>
                                <w:i/>
                                <w:noProof/>
                              </w:rPr>
                            </w:pPr>
                            <w:r>
                              <w:rPr>
                                <w:rFonts w:cs="Webdings"/>
                                <w:i/>
                                <w:noProof/>
                              </w:rPr>
                              <w:t>Figure 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0A9F32" id="Text Box 60" o:spid="_x0000_s1049" type="#_x0000_t202" style="position:absolute;left:0;text-align:left;margin-left:-62.5pt;margin-top:33.45pt;width:72.75pt;height:32.7pt;z-index:251760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" filled="f" stroked="f">
                <v:textbox style="mso-fit-shape-to-text:t">
                  <w:txbxContent>
                    <w:p w14:paraId="13D2FE85" w14:textId="77777777" w:rsidR="00613502" w:rsidRPr="00E8390E" w:rsidRDefault="00613502" w:rsidP="00E8390E">
                      <w:pPr>
                        <w:pStyle w:val="ListBullet"/>
                        <w:numPr>
                          <w:ilvl w:val="0"/>
                          <w:numId w:val="0"/>
                        </w:numPr>
                        <w:rPr>
                          <w:rFonts w:cs="Webdings"/>
                          <w:i/>
                          <w:noProof/>
                        </w:rPr>
                      </w:pPr>
                      <w:r>
                        <w:rPr>
                          <w:rFonts w:cs="Webdings"/>
                          <w:i/>
                          <w:noProof/>
                        </w:rPr>
                        <w:t>Figure 24</w:t>
                      </w:r>
                    </w:p>
                  </w:txbxContent>
                </v:textbox>
                <w10:wrap type="square"/>
              </v:shape>
            </w:pict>
          </mc:Fallback>
        </mc:AlternateContent>
      </w:r>
    </w:p>
    <w:p w14:paraId="2ED5E9A2" w14:textId="77777777" w:rsidR="003A7129" w:rsidRDefault="00E8390E" w:rsidP="003A7129">
      <w:r>
        <w:rPr>
          <w:noProof/>
          <w:lang w:val="en-GB" w:eastAsia="en-GB"/>
        </w:rPr>
        <w:drawing>
          <wp:anchor distT="0" distB="0" distL="114300" distR="114300" simplePos="0" relativeHeight="251715584" behindDoc="1" locked="0" layoutInCell="1" allowOverlap="1" wp14:anchorId="13138DE9" wp14:editId="7037D193">
            <wp:simplePos x="0" y="0"/>
            <wp:positionH relativeFrom="column">
              <wp:posOffset>158115</wp:posOffset>
            </wp:positionH>
            <wp:positionV relativeFrom="paragraph">
              <wp:posOffset>98425</wp:posOffset>
            </wp:positionV>
            <wp:extent cx="904875" cy="398780"/>
            <wp:effectExtent l="0" t="0" r="9525" b="1270"/>
            <wp:wrapTight wrapText="bothSides">
              <wp:wrapPolygon edited="0">
                <wp:start x="0" y="0"/>
                <wp:lineTo x="0" y="20637"/>
                <wp:lineTo x="21373" y="20637"/>
                <wp:lineTo x="213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378" t="52846" r="22256" b="39024"/>
                    <a:stretch/>
                  </pic:blipFill>
                  <pic:spPr bwMode="auto">
                    <a:xfrm>
                      <a:off x="0" y="0"/>
                      <a:ext cx="904875" cy="398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70C47D" w14:textId="77777777" w:rsidR="003A7129" w:rsidRDefault="003A7129" w:rsidP="003A7129">
      <w:pPr>
        <w:pStyle w:val="Heading1"/>
        <w:ind w:left="2160" w:firstLine="720"/>
      </w:pPr>
      <w:r>
        <w:rPr>
          <w:noProof/>
        </w:rPr>
        <w:t>Fire Drill</w:t>
      </w:r>
    </w:p>
    <w:p w14:paraId="042EEB0C" w14:textId="77777777" w:rsidR="003A7129" w:rsidRDefault="003A7129" w:rsidP="003A7129">
      <w:pPr>
        <w:pStyle w:val="Heading1"/>
        <w:sectPr w:rsidR="003A7129" w:rsidSect="00BA4E49">
          <w:footerReference w:type="default" r:id="rId31"/>
          <w:type w:val="continuous"/>
          <w:pgSz w:w="12240" w:h="15840" w:code="1"/>
          <w:pgMar w:top="1440" w:right="1440" w:bottom="1440" w:left="1440" w:header="965" w:footer="965" w:gutter="0"/>
          <w:cols w:space="360"/>
          <w:titlePg/>
          <w:docGrid w:linePitch="218"/>
        </w:sectPr>
      </w:pPr>
    </w:p>
    <w:p w14:paraId="16FBD399" w14:textId="5FB8AADC" w:rsidR="003A7129" w:rsidRPr="008A507F" w:rsidRDefault="00706308" w:rsidP="003A7129">
      <w:pPr>
        <w:pStyle w:val="BodyText"/>
        <w:ind w:left="720"/>
        <w:rPr>
          <w:rFonts w:cs="Arial"/>
        </w:rPr>
      </w:pPr>
      <w:r w:rsidRPr="008A507F">
        <w:rPr>
          <w:rFonts w:cs="Arial"/>
        </w:rPr>
        <w:t xml:space="preserve">This button </w:t>
      </w:r>
      <w:r w:rsidR="00093A2C">
        <w:rPr>
          <w:rFonts w:cs="Arial"/>
        </w:rPr>
        <w:t xml:space="preserve">(Figure 24) </w:t>
      </w:r>
      <w:r w:rsidRPr="008A507F">
        <w:rPr>
          <w:rFonts w:cs="Arial"/>
        </w:rPr>
        <w:t xml:space="preserve">will activate a fire drill, the user will have the choice of running manual or automatic (explained in </w:t>
      </w:r>
      <w:r w:rsidR="00613502">
        <w:rPr>
          <w:rFonts w:cs="Arial"/>
        </w:rPr>
        <w:t>2</w:t>
      </w:r>
      <w:r w:rsidRPr="008A507F">
        <w:rPr>
          <w:rFonts w:cs="Arial"/>
        </w:rPr>
        <w:t>)</w:t>
      </w:r>
      <w:r w:rsidR="00AA35F8" w:rsidRPr="008A507F">
        <w:rPr>
          <w:rFonts w:cs="Arial"/>
        </w:rPr>
        <w:t xml:space="preserve">, as well as a confirmation message, if the automatic function is selected functions such as SOS and sprinklers will not be activated to ensure that no damage is done. </w:t>
      </w:r>
      <w:r w:rsidR="00093A2C">
        <w:rPr>
          <w:rFonts w:cs="Arial"/>
        </w:rPr>
        <w:t>(Figure 25)</w:t>
      </w:r>
    </w:p>
    <w:p w14:paraId="55F15CD0" w14:textId="77777777" w:rsidR="00AA35F8" w:rsidRDefault="00AA35F8" w:rsidP="003A7129">
      <w:pPr>
        <w:pStyle w:val="BodyText"/>
        <w:ind w:left="720"/>
      </w:pPr>
    </w:p>
    <w:p w14:paraId="2782754D" w14:textId="77777777" w:rsidR="003A7129" w:rsidRDefault="00AA35F8" w:rsidP="00BD6637">
      <w:pPr>
        <w:pStyle w:val="BodyText"/>
      </w:pPr>
      <w:r>
        <w:rPr>
          <w:noProof/>
          <w:lang w:val="en-GB" w:eastAsia="en-GB"/>
        </w:rPr>
        <w:drawing>
          <wp:anchor distT="0" distB="0" distL="114300" distR="114300" simplePos="0" relativeHeight="251717632" behindDoc="1" locked="0" layoutInCell="1" allowOverlap="1" wp14:anchorId="46C98300" wp14:editId="3BB37C01">
            <wp:simplePos x="0" y="0"/>
            <wp:positionH relativeFrom="column">
              <wp:posOffset>186690</wp:posOffset>
            </wp:positionH>
            <wp:positionV relativeFrom="paragraph">
              <wp:posOffset>23495</wp:posOffset>
            </wp:positionV>
            <wp:extent cx="3143250" cy="1828800"/>
            <wp:effectExtent l="0" t="0" r="0" b="0"/>
            <wp:wrapTight wrapText="bothSides">
              <wp:wrapPolygon edited="0">
                <wp:start x="0" y="0"/>
                <wp:lineTo x="0" y="21375"/>
                <wp:lineTo x="21469" y="21375"/>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l="32455" t="30313" r="33510" b="34375"/>
                    <a:stretch>
                      <a:fillRect/>
                    </a:stretch>
                  </pic:blipFill>
                  <pic:spPr bwMode="auto">
                    <a:xfrm>
                      <a:off x="0" y="0"/>
                      <a:ext cx="314325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AC75D" w14:textId="77777777" w:rsidR="003A7129" w:rsidRDefault="00E8390E" w:rsidP="00BD6637">
      <w:pPr>
        <w:pStyle w:val="BodyText"/>
      </w:pPr>
      <w:r>
        <w:rPr>
          <w:noProof/>
          <w:lang w:val="en-GB" w:eastAsia="en-GB"/>
        </w:rPr>
        <mc:AlternateContent>
          <mc:Choice Requires="wps">
            <w:drawing>
              <wp:anchor distT="0" distB="0" distL="114300" distR="114300" simplePos="0" relativeHeight="251762688" behindDoc="0" locked="0" layoutInCell="1" allowOverlap="1" wp14:anchorId="0C25D189" wp14:editId="21E41A16">
                <wp:simplePos x="0" y="0"/>
                <wp:positionH relativeFrom="column">
                  <wp:posOffset>-647700</wp:posOffset>
                </wp:positionH>
                <wp:positionV relativeFrom="paragraph">
                  <wp:posOffset>295275</wp:posOffset>
                </wp:positionV>
                <wp:extent cx="923925" cy="73914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923925" cy="739140"/>
                        </a:xfrm>
                        <a:prstGeom prst="rect">
                          <a:avLst/>
                        </a:prstGeom>
                        <a:noFill/>
                        <a:ln>
                          <a:noFill/>
                        </a:ln>
                        <a:effectLst/>
                      </wps:spPr>
                      <wps:txbx>
                        <w:txbxContent>
                          <w:p w14:paraId="29120647" w14:textId="77777777" w:rsidR="00613502" w:rsidRDefault="00613502" w:rsidP="00E8390E">
                            <w:pPr>
                              <w:pStyle w:val="ListBullet"/>
                              <w:numPr>
                                <w:ilvl w:val="0"/>
                                <w:numId w:val="0"/>
                              </w:numPr>
                              <w:rPr>
                                <w:rFonts w:cs="Webdings"/>
                                <w:i/>
                                <w:noProof/>
                              </w:rPr>
                            </w:pPr>
                            <w:r>
                              <w:rPr>
                                <w:rFonts w:cs="Webdings"/>
                                <w:i/>
                                <w:noProof/>
                              </w:rPr>
                              <w:t>Figure 25</w:t>
                            </w:r>
                          </w:p>
                          <w:p w14:paraId="33879D66" w14:textId="77777777" w:rsidR="00613502" w:rsidRPr="00E8390E" w:rsidRDefault="00613502" w:rsidP="00E8390E">
                            <w:pPr>
                              <w:pStyle w:val="ListBullet"/>
                              <w:numPr>
                                <w:ilvl w:val="0"/>
                                <w:numId w:val="0"/>
                              </w:numPr>
                              <w:rPr>
                                <w:rFonts w:cs="Webdings"/>
                                <w:i/>
                                <w:noProof/>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25D189" id="Text Box 62" o:spid="_x0000_s1050" type="#_x0000_t202" style="position:absolute;left:0;text-align:left;margin-left:-51pt;margin-top:23.25pt;width:72.75pt;height:58.2pt;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" filled="f" stroked="f">
                <v:textbox style="mso-fit-shape-to-text:t">
                  <w:txbxContent>
                    <w:p w14:paraId="29120647" w14:textId="77777777" w:rsidR="00613502" w:rsidRDefault="00613502" w:rsidP="00E8390E">
                      <w:pPr>
                        <w:pStyle w:val="ListBullet"/>
                        <w:numPr>
                          <w:ilvl w:val="0"/>
                          <w:numId w:val="0"/>
                        </w:numPr>
                        <w:rPr>
                          <w:rFonts w:cs="Webdings"/>
                          <w:i/>
                          <w:noProof/>
                        </w:rPr>
                      </w:pPr>
                      <w:r>
                        <w:rPr>
                          <w:rFonts w:cs="Webdings"/>
                          <w:i/>
                          <w:noProof/>
                        </w:rPr>
                        <w:t>Figure 25</w:t>
                      </w:r>
                    </w:p>
                    <w:p w14:paraId="33879D66" w14:textId="77777777" w:rsidR="00613502" w:rsidRPr="00E8390E" w:rsidRDefault="00613502" w:rsidP="00E8390E">
                      <w:pPr>
                        <w:pStyle w:val="ListBullet"/>
                        <w:numPr>
                          <w:ilvl w:val="0"/>
                          <w:numId w:val="0"/>
                        </w:numPr>
                        <w:rPr>
                          <w:rFonts w:cs="Webdings"/>
                          <w:i/>
                          <w:noProof/>
                        </w:rPr>
                      </w:pPr>
                    </w:p>
                  </w:txbxContent>
                </v:textbox>
                <w10:wrap type="square"/>
              </v:shape>
            </w:pict>
          </mc:Fallback>
        </mc:AlternateContent>
      </w:r>
    </w:p>
    <w:p w14:paraId="2E1F2410" w14:textId="77777777" w:rsidR="003A7129" w:rsidRDefault="003A7129" w:rsidP="00BD6637">
      <w:pPr>
        <w:pStyle w:val="BodyText"/>
      </w:pPr>
    </w:p>
    <w:p w14:paraId="7BB73527" w14:textId="77777777" w:rsidR="003A7129" w:rsidRDefault="003A7129" w:rsidP="00BD6637">
      <w:pPr>
        <w:pStyle w:val="BodyText"/>
      </w:pPr>
    </w:p>
    <w:p w14:paraId="3E7F13FA" w14:textId="77777777" w:rsidR="003A7129" w:rsidRDefault="003A7129" w:rsidP="00BD6637">
      <w:pPr>
        <w:pStyle w:val="BodyText"/>
        <w:sectPr w:rsidR="003A7129" w:rsidSect="00C05775">
          <w:headerReference w:type="default" r:id="rId32"/>
          <w:footerReference w:type="default" r:id="rId33"/>
          <w:headerReference w:type="first" r:id="rId34"/>
          <w:footerReference w:type="first" r:id="rId35"/>
          <w:type w:val="continuous"/>
          <w:pgSz w:w="12240" w:h="15840" w:code="1"/>
          <w:pgMar w:top="1800" w:right="1200" w:bottom="1440" w:left="1200" w:header="960" w:footer="960" w:gutter="0"/>
          <w:pgNumType w:start="1"/>
          <w:cols w:space="360"/>
        </w:sectPr>
      </w:pPr>
    </w:p>
    <w:p w14:paraId="2C2E2C92" w14:textId="77777777" w:rsidR="00C05775" w:rsidRDefault="00C05775" w:rsidP="00C05775">
      <w:pPr>
        <w:pStyle w:val="PartTitle"/>
        <w:framePr w:wrap="notBeside"/>
      </w:pPr>
      <w:r>
        <w:t>Chapter</w:t>
      </w:r>
    </w:p>
    <w:p w14:paraId="0270B336" w14:textId="77777777" w:rsidR="00C05775" w:rsidRDefault="00C05775" w:rsidP="00C05775">
      <w:pPr>
        <w:pStyle w:val="PartLabel"/>
        <w:framePr w:wrap="notBeside"/>
      </w:pPr>
      <w:r>
        <w:t>2</w:t>
      </w:r>
    </w:p>
    <w:p w14:paraId="3897CDBF" w14:textId="77777777" w:rsidR="00C05775" w:rsidRDefault="00C05775" w:rsidP="00C05775">
      <w:pPr>
        <w:pStyle w:val="ChapterTitle"/>
      </w:pPr>
      <w:bookmarkStart w:id="7" w:name="_Hlk7097139"/>
      <w:r>
        <w:t>Fire Alarm Activated</w:t>
      </w:r>
    </w:p>
    <w:bookmarkEnd w:id="7"/>
    <w:p w14:paraId="32BCFBE5" w14:textId="77777777" w:rsidR="00C05775" w:rsidRDefault="00C05775" w:rsidP="00C05775">
      <w:pPr>
        <w:pStyle w:val="ChapterSubtitle"/>
      </w:pPr>
      <w:r>
        <w:rPr>
          <w:spacing w:val="-5"/>
        </w:rPr>
        <w:t>This chapter will explain the events that will occur once a fire alarm has been detected or manually activated, this also includes fire drills.</w:t>
      </w:r>
    </w:p>
    <w:p w14:paraId="17185311" w14:textId="77777777" w:rsidR="00C05775" w:rsidRDefault="00C05775" w:rsidP="00C05775">
      <w:pPr>
        <w:pStyle w:val="BodyTextKeep"/>
        <w:framePr w:dropCap="drop" w:lines="3" w:hSpace="60" w:wrap="around" w:vAnchor="text" w:hAnchor="text"/>
        <w:spacing w:after="0" w:line="849" w:lineRule="exact"/>
        <w:rPr>
          <w:position w:val="-10"/>
          <w:sz w:val="114"/>
        </w:rPr>
      </w:pPr>
      <w:r>
        <w:rPr>
          <w:caps/>
          <w:position w:val="-10"/>
          <w:sz w:val="114"/>
        </w:rPr>
        <w:t>t</w:t>
      </w:r>
    </w:p>
    <w:p w14:paraId="1B37629C" w14:textId="77777777" w:rsidR="00542D79" w:rsidRPr="008A507F" w:rsidRDefault="00C05775" w:rsidP="00542D79">
      <w:pPr>
        <w:pStyle w:val="BodyTextKeep"/>
        <w:rPr>
          <w:rFonts w:cs="Arial"/>
        </w:rPr>
      </w:pPr>
      <w:r w:rsidRPr="008A507F">
        <w:rPr>
          <w:rFonts w:cs="Arial"/>
        </w:rPr>
        <w:t xml:space="preserve">he fire alarm system can be activated in 3 ways, A fire being detected via smoke/heat detector, a manual activated via the admin panel or a break glass fire alarm, or by activated a fire drill via the admin panel. </w:t>
      </w:r>
    </w:p>
    <w:p w14:paraId="36CEAD53" w14:textId="77777777" w:rsidR="00542D79" w:rsidRPr="008A507F" w:rsidRDefault="00542D79" w:rsidP="00947B2E">
      <w:pPr>
        <w:pStyle w:val="BodyTextKeep"/>
        <w:jc w:val="center"/>
        <w:rPr>
          <w:rFonts w:ascii="Arial Black" w:hAnsi="Arial Black"/>
          <w:color w:val="808080" w:themeColor="background1" w:themeShade="80"/>
          <w:sz w:val="36"/>
        </w:rPr>
      </w:pPr>
      <w:r w:rsidRPr="008A507F">
        <w:rPr>
          <w:rFonts w:ascii="Arial Black" w:hAnsi="Arial Black"/>
          <w:color w:val="808080" w:themeColor="background1" w:themeShade="80"/>
          <w:sz w:val="36"/>
        </w:rPr>
        <w:t>Automatic</w:t>
      </w:r>
    </w:p>
    <w:p w14:paraId="31DC1AE6" w14:textId="1E9EAB9F" w:rsidR="00542D79" w:rsidRPr="008A507F" w:rsidRDefault="00AA35F8" w:rsidP="00542D79">
      <w:pPr>
        <w:pStyle w:val="BodyTextKeep"/>
        <w:rPr>
          <w:rFonts w:cs="Arial"/>
        </w:rPr>
      </w:pPr>
      <w:r w:rsidRPr="008A507F">
        <w:rPr>
          <w:rFonts w:cs="Arial"/>
        </w:rPr>
        <w:t>Once the fire alarm has been activated manually the user will be prompted with a confirmation message, if they do not reply to the message the alarm will activate, then the user will be prompted with a choice of manual or automatic fire alarm. This section will explain the automatic alarm. Please note that specific</w:t>
      </w:r>
      <w:r w:rsidR="00542D79" w:rsidRPr="008A507F">
        <w:rPr>
          <w:rFonts w:cs="Arial"/>
        </w:rPr>
        <w:t xml:space="preserve"> f</w:t>
      </w:r>
      <w:r w:rsidRPr="008A507F">
        <w:rPr>
          <w:rFonts w:cs="Arial"/>
        </w:rPr>
        <w:t xml:space="preserve">unctions can be enabled or disabled via the edit configuration function explained in </w:t>
      </w:r>
      <w:r w:rsidR="00613502">
        <w:rPr>
          <w:rFonts w:cs="Arial"/>
        </w:rPr>
        <w:t>4</w:t>
      </w:r>
      <w:r w:rsidRPr="008A507F">
        <w:rPr>
          <w:rFonts w:cs="Arial"/>
        </w:rPr>
        <w:t>.</w:t>
      </w:r>
    </w:p>
    <w:p w14:paraId="6400C9E9" w14:textId="77777777" w:rsidR="00E35777" w:rsidRPr="008A507F" w:rsidRDefault="00E35777" w:rsidP="00E35777">
      <w:pPr>
        <w:pStyle w:val="BodyText"/>
        <w:rPr>
          <w:rFonts w:cs="Arial"/>
          <w:sz w:val="36"/>
        </w:rPr>
      </w:pPr>
    </w:p>
    <w:p w14:paraId="0D4EE01E" w14:textId="77777777" w:rsidR="00E35777" w:rsidRPr="008A507F" w:rsidRDefault="00E35777" w:rsidP="00E35777">
      <w:pPr>
        <w:rPr>
          <w:rFonts w:cs="Arial"/>
          <w:b/>
          <w:sz w:val="22"/>
        </w:rPr>
      </w:pPr>
      <w:r w:rsidRPr="008A507F">
        <w:rPr>
          <w:rFonts w:cs="Arial"/>
          <w:b/>
          <w:sz w:val="22"/>
        </w:rPr>
        <w:t>How to start an automatic fire alarm</w:t>
      </w:r>
    </w:p>
    <w:p w14:paraId="25F884AA" w14:textId="77777777" w:rsidR="00E35777" w:rsidRPr="008A507F" w:rsidRDefault="00E35777" w:rsidP="00DB10A1">
      <w:pPr>
        <w:pStyle w:val="ListParagraph"/>
        <w:numPr>
          <w:ilvl w:val="0"/>
          <w:numId w:val="6"/>
        </w:numPr>
        <w:rPr>
          <w:rFonts w:ascii="Garamond" w:hAnsi="Garamond" w:cs="Arial"/>
        </w:rPr>
      </w:pPr>
      <w:r w:rsidRPr="008A507F">
        <w:rPr>
          <w:rFonts w:ascii="Garamond" w:hAnsi="Garamond" w:cs="Arial"/>
        </w:rPr>
        <w:t xml:space="preserve">Press X on the module </w:t>
      </w:r>
    </w:p>
    <w:p w14:paraId="4A063637" w14:textId="77777777" w:rsidR="00E35777" w:rsidRPr="008A507F" w:rsidRDefault="00E35777" w:rsidP="00DB10A1">
      <w:pPr>
        <w:pStyle w:val="ListParagraph"/>
        <w:numPr>
          <w:ilvl w:val="0"/>
          <w:numId w:val="6"/>
        </w:numPr>
        <w:rPr>
          <w:rFonts w:ascii="Garamond" w:hAnsi="Garamond" w:cs="Arial"/>
        </w:rPr>
      </w:pPr>
      <w:r w:rsidRPr="008A507F">
        <w:rPr>
          <w:rFonts w:ascii="Garamond" w:hAnsi="Garamond" w:cs="Arial"/>
        </w:rPr>
        <w:t>Confirm the alarm</w:t>
      </w:r>
    </w:p>
    <w:p w14:paraId="6B5AA841" w14:textId="77777777" w:rsidR="00E35777" w:rsidRPr="008A507F" w:rsidRDefault="00E35777" w:rsidP="00DB10A1">
      <w:pPr>
        <w:pStyle w:val="ListParagraph"/>
        <w:numPr>
          <w:ilvl w:val="0"/>
          <w:numId w:val="6"/>
        </w:numPr>
        <w:rPr>
          <w:rFonts w:ascii="Garamond" w:hAnsi="Garamond" w:cs="Arial"/>
        </w:rPr>
      </w:pPr>
      <w:r w:rsidRPr="008A507F">
        <w:rPr>
          <w:rFonts w:ascii="Garamond" w:hAnsi="Garamond" w:cs="Arial"/>
        </w:rPr>
        <w:t>Select A</w:t>
      </w:r>
      <w:r w:rsidR="008A507F" w:rsidRPr="008A507F">
        <w:rPr>
          <w:rFonts w:ascii="Garamond" w:hAnsi="Garamond" w:cs="Arial"/>
        </w:rPr>
        <w:t xml:space="preserve"> for automatic</w:t>
      </w:r>
    </w:p>
    <w:p w14:paraId="0FF5C25F" w14:textId="77777777" w:rsidR="009C235F" w:rsidRPr="008A507F" w:rsidRDefault="009C235F">
      <w:pPr>
        <w:rPr>
          <w:spacing w:val="-5"/>
          <w:sz w:val="24"/>
        </w:rPr>
      </w:pPr>
      <w:r w:rsidRPr="008A507F">
        <w:br w:type="page"/>
      </w:r>
    </w:p>
    <w:p w14:paraId="622E7A9F" w14:textId="77777777" w:rsidR="009C235F" w:rsidRPr="008A507F" w:rsidRDefault="009C235F" w:rsidP="009C235F">
      <w:pPr>
        <w:pStyle w:val="BodyText"/>
      </w:pPr>
    </w:p>
    <w:p w14:paraId="2C2303E0" w14:textId="77777777" w:rsidR="009C235F" w:rsidRPr="008A507F" w:rsidRDefault="009C235F" w:rsidP="009C235F">
      <w:pPr>
        <w:pStyle w:val="BodyTextKeep"/>
        <w:jc w:val="center"/>
        <w:rPr>
          <w:rFonts w:ascii="Arial Black" w:hAnsi="Arial Black"/>
          <w:color w:val="808080" w:themeColor="background1" w:themeShade="80"/>
          <w:sz w:val="36"/>
        </w:rPr>
      </w:pPr>
      <w:r w:rsidRPr="008A507F">
        <w:rPr>
          <w:rFonts w:ascii="Arial Black" w:hAnsi="Arial Black"/>
          <w:color w:val="808080" w:themeColor="background1" w:themeShade="80"/>
          <w:sz w:val="36"/>
        </w:rPr>
        <w:t>Automatic Example</w:t>
      </w:r>
    </w:p>
    <w:p w14:paraId="5658613F" w14:textId="77777777" w:rsidR="009C235F" w:rsidRPr="008A507F" w:rsidRDefault="00DA5046" w:rsidP="009C235F">
      <w:pPr>
        <w:pStyle w:val="BodyText"/>
        <w:jc w:val="center"/>
        <w:rPr>
          <w:rFonts w:cs="Arial"/>
        </w:rPr>
      </w:pPr>
      <w:r>
        <w:rPr>
          <w:noProof/>
          <w:lang w:val="en-GB" w:eastAsia="en-GB"/>
        </w:rPr>
        <mc:AlternateContent>
          <mc:Choice Requires="wps">
            <w:drawing>
              <wp:anchor distT="0" distB="0" distL="114300" distR="114300" simplePos="0" relativeHeight="251764736" behindDoc="0" locked="0" layoutInCell="1" allowOverlap="1" wp14:anchorId="17EA074C" wp14:editId="0826A7B5">
                <wp:simplePos x="0" y="0"/>
                <wp:positionH relativeFrom="column">
                  <wp:posOffset>-914400</wp:posOffset>
                </wp:positionH>
                <wp:positionV relativeFrom="paragraph">
                  <wp:posOffset>1373505</wp:posOffset>
                </wp:positionV>
                <wp:extent cx="944880" cy="23114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54AC51D8" w14:textId="77777777" w:rsidR="00613502" w:rsidRDefault="00613502" w:rsidP="00DA5046">
                            <w:pPr>
                              <w:pStyle w:val="ListBullet"/>
                              <w:numPr>
                                <w:ilvl w:val="0"/>
                                <w:numId w:val="0"/>
                              </w:numPr>
                              <w:rPr>
                                <w:rFonts w:cs="Webdings"/>
                                <w:i/>
                                <w:noProof/>
                              </w:rPr>
                            </w:pPr>
                            <w:r>
                              <w:rPr>
                                <w:rFonts w:cs="Webdings"/>
                                <w:i/>
                                <w:noProof/>
                              </w:rPr>
                              <w:t>Figure 25</w:t>
                            </w:r>
                          </w:p>
                          <w:p w14:paraId="71CC9F50" w14:textId="77777777" w:rsidR="00613502" w:rsidRPr="00E8390E" w:rsidRDefault="00613502" w:rsidP="00DA5046">
                            <w:pPr>
                              <w:pStyle w:val="ListBullet"/>
                              <w:numPr>
                                <w:ilvl w:val="0"/>
                                <w:numId w:val="0"/>
                              </w:numPr>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A074C" id="Text Box 63" o:spid="_x0000_s1051" type="#_x0000_t202" style="position:absolute;left:0;text-align:left;margin-left:-1in;margin-top:108.15pt;width:74.4pt;height:18.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" filled="f" stroked="f">
                <v:textbox>
                  <w:txbxContent>
                    <w:p w14:paraId="54AC51D8" w14:textId="77777777" w:rsidR="00613502" w:rsidRDefault="00613502" w:rsidP="00DA5046">
                      <w:pPr>
                        <w:pStyle w:val="ListBullet"/>
                        <w:numPr>
                          <w:ilvl w:val="0"/>
                          <w:numId w:val="0"/>
                        </w:numPr>
                        <w:rPr>
                          <w:rFonts w:cs="Webdings"/>
                          <w:i/>
                          <w:noProof/>
                        </w:rPr>
                      </w:pPr>
                      <w:r>
                        <w:rPr>
                          <w:rFonts w:cs="Webdings"/>
                          <w:i/>
                          <w:noProof/>
                        </w:rPr>
                        <w:t>Figure 25</w:t>
                      </w:r>
                    </w:p>
                    <w:p w14:paraId="71CC9F50" w14:textId="77777777" w:rsidR="00613502" w:rsidRPr="00E8390E" w:rsidRDefault="00613502" w:rsidP="00DA5046">
                      <w:pPr>
                        <w:pStyle w:val="ListBullet"/>
                        <w:numPr>
                          <w:ilvl w:val="0"/>
                          <w:numId w:val="0"/>
                        </w:numPr>
                        <w:rPr>
                          <w:rFonts w:cs="Webdings"/>
                          <w:i/>
                          <w:noProof/>
                        </w:rPr>
                      </w:pPr>
                    </w:p>
                  </w:txbxContent>
                </v:textbox>
                <w10:wrap type="square"/>
              </v:shape>
            </w:pict>
          </mc:Fallback>
        </mc:AlternateContent>
      </w:r>
      <w:r w:rsidR="009C235F" w:rsidRPr="008A507F">
        <w:rPr>
          <w:rFonts w:cs="Arial"/>
        </w:rPr>
        <w:t>In the following example the fire alarm admin panel will look as following</w:t>
      </w:r>
      <w:r>
        <w:rPr>
          <w:rFonts w:cs="Arial"/>
        </w:rPr>
        <w:t xml:space="preserve"> (Figure 25)</w:t>
      </w:r>
    </w:p>
    <w:p w14:paraId="1797828F" w14:textId="77777777" w:rsidR="009C235F" w:rsidRPr="008A507F" w:rsidRDefault="009C235F" w:rsidP="009C235F">
      <w:pPr>
        <w:pStyle w:val="BodyText"/>
      </w:pPr>
      <w:r w:rsidRPr="008A507F">
        <w:rPr>
          <w:noProof/>
          <w:lang w:val="en-GB" w:eastAsia="en-GB"/>
        </w:rPr>
        <w:drawing>
          <wp:anchor distT="0" distB="0" distL="114300" distR="114300" simplePos="0" relativeHeight="251765760" behindDoc="0" locked="0" layoutInCell="1" allowOverlap="1" wp14:anchorId="46F71479" wp14:editId="0FD9487E">
            <wp:simplePos x="0" y="0"/>
            <wp:positionH relativeFrom="column">
              <wp:posOffset>0</wp:posOffset>
            </wp:positionH>
            <wp:positionV relativeFrom="paragraph">
              <wp:posOffset>1270</wp:posOffset>
            </wp:positionV>
            <wp:extent cx="5943600" cy="3343275"/>
            <wp:effectExtent l="0" t="0" r="0" b="9525"/>
            <wp:wrapTight wrapText="bothSides">
              <wp:wrapPolygon edited="0">
                <wp:start x="0" y="0"/>
                <wp:lineTo x="0" y="21497"/>
                <wp:lineTo x="21508" y="21497"/>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5046">
        <w:t>The images below (Figure 26,27,28</w:t>
      </w:r>
      <w:r w:rsidR="00093A2C">
        <w:t>) will</w:t>
      </w:r>
      <w:r w:rsidR="00DA5046">
        <w:t xml:space="preserve"> describe what the software is doing as it is active.</w:t>
      </w:r>
    </w:p>
    <w:p w14:paraId="2A78652B" w14:textId="77777777" w:rsidR="00542D79" w:rsidRPr="008A507F" w:rsidRDefault="00542D79" w:rsidP="00542D79">
      <w:pPr>
        <w:pStyle w:val="BodyText"/>
      </w:pPr>
    </w:p>
    <w:p w14:paraId="67CDE574" w14:textId="77777777" w:rsidR="00542D79" w:rsidRPr="008A507F" w:rsidRDefault="00DA5046" w:rsidP="00542D79">
      <w:pPr>
        <w:pStyle w:val="BodyText"/>
      </w:pPr>
      <w:r>
        <w:rPr>
          <w:noProof/>
          <w:lang w:val="en-GB" w:eastAsia="en-GB"/>
        </w:rPr>
        <mc:AlternateContent>
          <mc:Choice Requires="wps">
            <w:drawing>
              <wp:anchor distT="0" distB="0" distL="114300" distR="114300" simplePos="0" relativeHeight="251769856" behindDoc="0" locked="0" layoutInCell="1" allowOverlap="1" wp14:anchorId="11E36E62" wp14:editId="5D0E5E9F">
                <wp:simplePos x="0" y="0"/>
                <wp:positionH relativeFrom="column">
                  <wp:posOffset>-795655</wp:posOffset>
                </wp:positionH>
                <wp:positionV relativeFrom="paragraph">
                  <wp:posOffset>5612765</wp:posOffset>
                </wp:positionV>
                <wp:extent cx="944880" cy="231140"/>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528CBB08" w14:textId="77777777" w:rsidR="00613502" w:rsidRDefault="00613502" w:rsidP="00DA5046">
                            <w:pPr>
                              <w:pStyle w:val="ListBullet"/>
                              <w:numPr>
                                <w:ilvl w:val="0"/>
                                <w:numId w:val="0"/>
                              </w:numPr>
                              <w:rPr>
                                <w:rFonts w:cs="Webdings"/>
                                <w:i/>
                                <w:noProof/>
                              </w:rPr>
                            </w:pPr>
                            <w:r>
                              <w:rPr>
                                <w:rFonts w:cs="Webdings"/>
                                <w:i/>
                                <w:noProof/>
                              </w:rPr>
                              <w:t>Figure 27</w:t>
                            </w:r>
                          </w:p>
                          <w:p w14:paraId="7BEFFF57" w14:textId="77777777" w:rsidR="00613502" w:rsidRPr="00E8390E" w:rsidRDefault="00613502" w:rsidP="00DA5046">
                            <w:pPr>
                              <w:pStyle w:val="ListBullet"/>
                              <w:numPr>
                                <w:ilvl w:val="0"/>
                                <w:numId w:val="0"/>
                              </w:numPr>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36E62" id="Text Box 66" o:spid="_x0000_s1052" type="#_x0000_t202" style="position:absolute;left:0;text-align:left;margin-left:-62.65pt;margin-top:441.95pt;width:74.4pt;height:18.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" filled="f" stroked="f">
                <v:textbox>
                  <w:txbxContent>
                    <w:p w14:paraId="528CBB08" w14:textId="77777777" w:rsidR="00613502" w:rsidRDefault="00613502" w:rsidP="00DA5046">
                      <w:pPr>
                        <w:pStyle w:val="ListBullet"/>
                        <w:numPr>
                          <w:ilvl w:val="0"/>
                          <w:numId w:val="0"/>
                        </w:numPr>
                        <w:rPr>
                          <w:rFonts w:cs="Webdings"/>
                          <w:i/>
                          <w:noProof/>
                        </w:rPr>
                      </w:pPr>
                      <w:r>
                        <w:rPr>
                          <w:rFonts w:cs="Webdings"/>
                          <w:i/>
                          <w:noProof/>
                        </w:rPr>
                        <w:t>Figure 27</w:t>
                      </w:r>
                    </w:p>
                    <w:p w14:paraId="7BEFFF57" w14:textId="77777777" w:rsidR="00613502" w:rsidRPr="00E8390E" w:rsidRDefault="00613502" w:rsidP="00DA5046">
                      <w:pPr>
                        <w:pStyle w:val="ListBullet"/>
                        <w:numPr>
                          <w:ilvl w:val="0"/>
                          <w:numId w:val="0"/>
                        </w:numPr>
                        <w:rPr>
                          <w:rFonts w:cs="Webdings"/>
                          <w:i/>
                          <w:noProof/>
                        </w:rPr>
                      </w:pPr>
                    </w:p>
                  </w:txbxContent>
                </v:textbox>
                <w10:wrap type="square"/>
              </v:shape>
            </w:pict>
          </mc:Fallback>
        </mc:AlternateContent>
      </w:r>
      <w:r w:rsidRPr="008A507F">
        <w:rPr>
          <w:noProof/>
          <w:lang w:val="en-GB" w:eastAsia="en-GB"/>
        </w:rPr>
        <w:drawing>
          <wp:anchor distT="0" distB="0" distL="114300" distR="114300" simplePos="0" relativeHeight="251719680" behindDoc="1" locked="0" layoutInCell="1" allowOverlap="1" wp14:anchorId="10066B7C" wp14:editId="61561FF4">
            <wp:simplePos x="0" y="0"/>
            <wp:positionH relativeFrom="column">
              <wp:posOffset>31750</wp:posOffset>
            </wp:positionH>
            <wp:positionV relativeFrom="paragraph">
              <wp:posOffset>3597910</wp:posOffset>
            </wp:positionV>
            <wp:extent cx="5943600" cy="3343275"/>
            <wp:effectExtent l="0" t="0" r="0" b="9525"/>
            <wp:wrapTight wrapText="bothSides">
              <wp:wrapPolygon edited="0">
                <wp:start x="0" y="0"/>
                <wp:lineTo x="0" y="21538"/>
                <wp:lineTo x="21531" y="21538"/>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Pr>
          <w:noProof/>
          <w:lang w:val="en-GB" w:eastAsia="en-GB"/>
        </w:rPr>
        <mc:AlternateContent>
          <mc:Choice Requires="wps">
            <w:drawing>
              <wp:anchor distT="0" distB="0" distL="114300" distR="114300" simplePos="0" relativeHeight="251767808" behindDoc="0" locked="0" layoutInCell="1" allowOverlap="1" wp14:anchorId="4014BE6A" wp14:editId="76D9BC20">
                <wp:simplePos x="0" y="0"/>
                <wp:positionH relativeFrom="column">
                  <wp:posOffset>-914400</wp:posOffset>
                </wp:positionH>
                <wp:positionV relativeFrom="paragraph">
                  <wp:posOffset>2172335</wp:posOffset>
                </wp:positionV>
                <wp:extent cx="944880" cy="231140"/>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307D93CD" w14:textId="77777777" w:rsidR="00613502" w:rsidRDefault="00613502" w:rsidP="00DA5046">
                            <w:pPr>
                              <w:pStyle w:val="ListBullet"/>
                              <w:numPr>
                                <w:ilvl w:val="0"/>
                                <w:numId w:val="0"/>
                              </w:numPr>
                              <w:rPr>
                                <w:rFonts w:cs="Webdings"/>
                                <w:i/>
                                <w:noProof/>
                              </w:rPr>
                            </w:pPr>
                            <w:r>
                              <w:rPr>
                                <w:rFonts w:cs="Webdings"/>
                                <w:i/>
                                <w:noProof/>
                              </w:rPr>
                              <w:t>Figure 26</w:t>
                            </w:r>
                          </w:p>
                          <w:p w14:paraId="5C9BDDA9" w14:textId="77777777" w:rsidR="00613502" w:rsidRPr="00E8390E" w:rsidRDefault="00613502" w:rsidP="00DA5046">
                            <w:pPr>
                              <w:pStyle w:val="ListBullet"/>
                              <w:numPr>
                                <w:ilvl w:val="0"/>
                                <w:numId w:val="0"/>
                              </w:numPr>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4BE6A" id="Text Box 64" o:spid="_x0000_s1053" type="#_x0000_t202" style="position:absolute;left:0;text-align:left;margin-left:-1in;margin-top:171.05pt;width:74.4pt;height:18.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" filled="f" stroked="f">
                <v:textbox>
                  <w:txbxContent>
                    <w:p w14:paraId="307D93CD" w14:textId="77777777" w:rsidR="00613502" w:rsidRDefault="00613502" w:rsidP="00DA5046">
                      <w:pPr>
                        <w:pStyle w:val="ListBullet"/>
                        <w:numPr>
                          <w:ilvl w:val="0"/>
                          <w:numId w:val="0"/>
                        </w:numPr>
                        <w:rPr>
                          <w:rFonts w:cs="Webdings"/>
                          <w:i/>
                          <w:noProof/>
                        </w:rPr>
                      </w:pPr>
                      <w:r>
                        <w:rPr>
                          <w:rFonts w:cs="Webdings"/>
                          <w:i/>
                          <w:noProof/>
                        </w:rPr>
                        <w:t>Figure 26</w:t>
                      </w:r>
                    </w:p>
                    <w:p w14:paraId="5C9BDDA9" w14:textId="77777777" w:rsidR="00613502" w:rsidRPr="00E8390E" w:rsidRDefault="00613502" w:rsidP="00DA5046">
                      <w:pPr>
                        <w:pStyle w:val="ListBullet"/>
                        <w:numPr>
                          <w:ilvl w:val="0"/>
                          <w:numId w:val="0"/>
                        </w:numPr>
                        <w:rPr>
                          <w:rFonts w:cs="Webdings"/>
                          <w:i/>
                          <w:noProof/>
                        </w:rPr>
                      </w:pPr>
                    </w:p>
                  </w:txbxContent>
                </v:textbox>
                <w10:wrap type="square"/>
              </v:shape>
            </w:pict>
          </mc:Fallback>
        </mc:AlternateContent>
      </w:r>
      <w:r w:rsidR="00542D79" w:rsidRPr="008A507F">
        <w:rPr>
          <w:noProof/>
          <w:lang w:val="en-GB" w:eastAsia="en-GB"/>
        </w:rPr>
        <w:drawing>
          <wp:anchor distT="0" distB="0" distL="114300" distR="114300" simplePos="0" relativeHeight="251718656" behindDoc="1" locked="0" layoutInCell="1" allowOverlap="1" wp14:anchorId="1A130CBE" wp14:editId="67DC84E7">
            <wp:simplePos x="0" y="0"/>
            <wp:positionH relativeFrom="column">
              <wp:posOffset>34925</wp:posOffset>
            </wp:positionH>
            <wp:positionV relativeFrom="paragraph">
              <wp:posOffset>153670</wp:posOffset>
            </wp:positionV>
            <wp:extent cx="5943600" cy="3343275"/>
            <wp:effectExtent l="0" t="0" r="0" b="9525"/>
            <wp:wrapTight wrapText="bothSides">
              <wp:wrapPolygon edited="0">
                <wp:start x="0" y="0"/>
                <wp:lineTo x="0" y="21497"/>
                <wp:lineTo x="21508" y="21497"/>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60E8943E" w14:textId="77777777" w:rsidR="00AA35F8" w:rsidRPr="008A507F" w:rsidRDefault="00AA35F8" w:rsidP="00542D79">
      <w:pPr>
        <w:pStyle w:val="BodyTextKeep"/>
      </w:pPr>
    </w:p>
    <w:p w14:paraId="558BE716" w14:textId="77777777" w:rsidR="00AA35F8" w:rsidRPr="008A507F" w:rsidRDefault="00AA35F8" w:rsidP="00632069">
      <w:pPr>
        <w:pStyle w:val="ListBullet"/>
        <w:numPr>
          <w:ilvl w:val="0"/>
          <w:numId w:val="0"/>
        </w:numPr>
        <w:ind w:left="720"/>
      </w:pPr>
    </w:p>
    <w:p w14:paraId="732D2BA7" w14:textId="77777777" w:rsidR="00632069" w:rsidRPr="008A507F" w:rsidRDefault="00632069" w:rsidP="00632069">
      <w:pPr>
        <w:pStyle w:val="ListBullet"/>
        <w:numPr>
          <w:ilvl w:val="0"/>
          <w:numId w:val="0"/>
        </w:numPr>
        <w:ind w:left="720"/>
      </w:pPr>
    </w:p>
    <w:p w14:paraId="26F09EC1" w14:textId="77777777" w:rsidR="00A27855" w:rsidRPr="008A507F" w:rsidRDefault="00DA5046" w:rsidP="009D0F6B">
      <w:pPr>
        <w:pStyle w:val="Heading1"/>
        <w:contextualSpacing/>
        <w:rPr>
          <w:rFonts w:ascii="Garamond" w:hAnsi="Garamond"/>
        </w:rPr>
      </w:pPr>
      <w:r>
        <w:rPr>
          <w:noProof/>
          <w:lang w:val="en-GB" w:eastAsia="en-GB"/>
        </w:rPr>
        <mc:AlternateContent>
          <mc:Choice Requires="wps">
            <w:drawing>
              <wp:anchor distT="0" distB="0" distL="114300" distR="114300" simplePos="0" relativeHeight="251774976" behindDoc="0" locked="0" layoutInCell="1" allowOverlap="1" wp14:anchorId="2340C0E3" wp14:editId="06348BE0">
                <wp:simplePos x="0" y="0"/>
                <wp:positionH relativeFrom="column">
                  <wp:posOffset>-914400</wp:posOffset>
                </wp:positionH>
                <wp:positionV relativeFrom="paragraph">
                  <wp:posOffset>1463675</wp:posOffset>
                </wp:positionV>
                <wp:extent cx="944880" cy="23114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0BFF74BF" w14:textId="77777777" w:rsidR="00613502" w:rsidRDefault="00613502" w:rsidP="00DA5046">
                            <w:pPr>
                              <w:pStyle w:val="BodyText"/>
                              <w:rPr>
                                <w:rFonts w:cs="Webdings"/>
                                <w:i/>
                                <w:noProof/>
                              </w:rPr>
                            </w:pPr>
                            <w:r>
                              <w:rPr>
                                <w:rFonts w:cs="Webdings"/>
                                <w:i/>
                                <w:noProof/>
                              </w:rPr>
                              <w:t>Figure 28</w:t>
                            </w:r>
                          </w:p>
                          <w:p w14:paraId="622E840C" w14:textId="77777777" w:rsidR="00613502" w:rsidRPr="00E8390E" w:rsidRDefault="00613502" w:rsidP="00DA5046">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0C0E3" id="Text Box 68" o:spid="_x0000_s1054" type="#_x0000_t202" style="position:absolute;margin-left:-1in;margin-top:115.25pt;width:74.4pt;height:18.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" filled="f" stroked="f">
                <v:textbox>
                  <w:txbxContent>
                    <w:p w14:paraId="0BFF74BF" w14:textId="77777777" w:rsidR="00613502" w:rsidRDefault="00613502" w:rsidP="00DA5046">
                      <w:pPr>
                        <w:pStyle w:val="BodyText"/>
                        <w:rPr>
                          <w:rFonts w:cs="Webdings"/>
                          <w:i/>
                          <w:noProof/>
                        </w:rPr>
                      </w:pPr>
                      <w:r>
                        <w:rPr>
                          <w:rFonts w:cs="Webdings"/>
                          <w:i/>
                          <w:noProof/>
                        </w:rPr>
                        <w:t>Figure 28</w:t>
                      </w:r>
                    </w:p>
                    <w:p w14:paraId="622E840C" w14:textId="77777777" w:rsidR="00613502" w:rsidRPr="00E8390E" w:rsidRDefault="00613502" w:rsidP="00DA5046">
                      <w:pPr>
                        <w:pStyle w:val="BodyText"/>
                        <w:rPr>
                          <w:rFonts w:cs="Webdings"/>
                          <w:i/>
                          <w:noProof/>
                        </w:rPr>
                      </w:pPr>
                    </w:p>
                  </w:txbxContent>
                </v:textbox>
                <w10:wrap type="square"/>
              </v:shape>
            </w:pict>
          </mc:Fallback>
        </mc:AlternateContent>
      </w:r>
      <w:r w:rsidRPr="008A507F">
        <w:rPr>
          <w:rFonts w:ascii="Garamond" w:hAnsi="Garamond"/>
          <w:noProof/>
          <w:lang w:val="en-GB" w:eastAsia="en-GB"/>
        </w:rPr>
        <w:drawing>
          <wp:anchor distT="0" distB="0" distL="114300" distR="114300" simplePos="0" relativeHeight="251772928" behindDoc="0" locked="0" layoutInCell="1" allowOverlap="1" wp14:anchorId="2C97C7FF" wp14:editId="55E05555">
            <wp:simplePos x="0" y="0"/>
            <wp:positionH relativeFrom="column">
              <wp:posOffset>-81808</wp:posOffset>
            </wp:positionH>
            <wp:positionV relativeFrom="paragraph">
              <wp:posOffset>293</wp:posOffset>
            </wp:positionV>
            <wp:extent cx="5943600" cy="3343275"/>
            <wp:effectExtent l="0" t="0" r="0" b="9525"/>
            <wp:wrapTight wrapText="bothSides">
              <wp:wrapPolygon edited="0">
                <wp:start x="0" y="0"/>
                <wp:lineTo x="0" y="21497"/>
                <wp:lineTo x="21508" y="21497"/>
                <wp:lineTo x="2150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6B" w:rsidRPr="008A507F">
        <w:rPr>
          <w:rFonts w:ascii="Garamond" w:hAnsi="Garamond"/>
        </w:rPr>
        <w:br w:type="page"/>
      </w:r>
    </w:p>
    <w:p w14:paraId="780719F7" w14:textId="77777777" w:rsidR="00AA35F8" w:rsidRPr="008A507F" w:rsidRDefault="00AA35F8" w:rsidP="00AA35F8">
      <w:pPr>
        <w:pStyle w:val="BodyText"/>
        <w:rPr>
          <w:rFonts w:cs="Arial"/>
        </w:rPr>
      </w:pPr>
      <w:r w:rsidRPr="008A507F">
        <w:rPr>
          <w:rFonts w:cs="Arial"/>
        </w:rPr>
        <w:t xml:space="preserve">During the activation of various </w:t>
      </w:r>
      <w:r w:rsidR="00542D79" w:rsidRPr="008A507F">
        <w:rPr>
          <w:rFonts w:cs="Arial"/>
        </w:rPr>
        <w:t>functions,</w:t>
      </w:r>
      <w:r w:rsidRPr="008A507F">
        <w:rPr>
          <w:rFonts w:cs="Arial"/>
        </w:rPr>
        <w:t xml:space="preserve"> the panel will indicate what has been activated and what has not, the image below</w:t>
      </w:r>
      <w:r w:rsidR="00DA5046">
        <w:rPr>
          <w:rFonts w:cs="Arial"/>
        </w:rPr>
        <w:t xml:space="preserve"> (Figure 29)</w:t>
      </w:r>
      <w:r w:rsidRPr="008A507F">
        <w:rPr>
          <w:rFonts w:cs="Arial"/>
        </w:rPr>
        <w:t xml:space="preserve"> </w:t>
      </w:r>
      <w:r w:rsidR="00542D79" w:rsidRPr="008A507F">
        <w:rPr>
          <w:rFonts w:cs="Arial"/>
        </w:rPr>
        <w:t xml:space="preserve">should depict what your panel will look like during an alarm, subject to change depending on what functions are enabled and disabled. </w:t>
      </w:r>
    </w:p>
    <w:p w14:paraId="437C205A" w14:textId="77777777" w:rsidR="00542D79" w:rsidRPr="008A507F" w:rsidRDefault="00DA5046" w:rsidP="007A3843">
      <w:pPr>
        <w:pStyle w:val="Heading1"/>
        <w:rPr>
          <w:rFonts w:ascii="Garamond" w:hAnsi="Garamond"/>
        </w:rPr>
      </w:pPr>
      <w:bookmarkStart w:id="8" w:name="_Toc35154388"/>
      <w:bookmarkStart w:id="9" w:name="_Toc35154911"/>
      <w:bookmarkStart w:id="10" w:name="_Toc36023011"/>
      <w:r>
        <w:rPr>
          <w:noProof/>
          <w:lang w:val="en-GB" w:eastAsia="en-GB"/>
        </w:rPr>
        <mc:AlternateContent>
          <mc:Choice Requires="wps">
            <w:drawing>
              <wp:anchor distT="0" distB="0" distL="114300" distR="114300" simplePos="0" relativeHeight="251777024" behindDoc="0" locked="0" layoutInCell="1" allowOverlap="1" wp14:anchorId="1768CEA0" wp14:editId="2ACB8A7F">
                <wp:simplePos x="0" y="0"/>
                <wp:positionH relativeFrom="column">
                  <wp:posOffset>-914400</wp:posOffset>
                </wp:positionH>
                <wp:positionV relativeFrom="paragraph">
                  <wp:posOffset>204470</wp:posOffset>
                </wp:positionV>
                <wp:extent cx="944880" cy="231140"/>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0DD213BE" w14:textId="77777777" w:rsidR="00613502" w:rsidRDefault="00613502" w:rsidP="00DA5046">
                            <w:pPr>
                              <w:pStyle w:val="BodyText"/>
                              <w:rPr>
                                <w:rFonts w:cs="Webdings"/>
                                <w:i/>
                                <w:noProof/>
                              </w:rPr>
                            </w:pPr>
                            <w:r>
                              <w:rPr>
                                <w:rFonts w:cs="Webdings"/>
                                <w:i/>
                                <w:noProof/>
                              </w:rPr>
                              <w:t>Figure 29</w:t>
                            </w:r>
                          </w:p>
                          <w:p w14:paraId="4F4C27CE" w14:textId="77777777" w:rsidR="00613502" w:rsidRPr="00E8390E" w:rsidRDefault="00613502" w:rsidP="00DA5046">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8CEA0" id="Text Box 69" o:spid="_x0000_s1055" type="#_x0000_t202" style="position:absolute;margin-left:-1in;margin-top:16.1pt;width:74.4pt;height:18.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" filled="f" stroked="f">
                <v:textbox>
                  <w:txbxContent>
                    <w:p w14:paraId="0DD213BE" w14:textId="77777777" w:rsidR="00613502" w:rsidRDefault="00613502" w:rsidP="00DA5046">
                      <w:pPr>
                        <w:pStyle w:val="BodyText"/>
                        <w:rPr>
                          <w:rFonts w:cs="Webdings"/>
                          <w:i/>
                          <w:noProof/>
                        </w:rPr>
                      </w:pPr>
                      <w:r>
                        <w:rPr>
                          <w:rFonts w:cs="Webdings"/>
                          <w:i/>
                          <w:noProof/>
                        </w:rPr>
                        <w:t>Figure 29</w:t>
                      </w:r>
                    </w:p>
                    <w:p w14:paraId="4F4C27CE" w14:textId="77777777" w:rsidR="00613502" w:rsidRPr="00E8390E" w:rsidRDefault="00613502" w:rsidP="00DA5046">
                      <w:pPr>
                        <w:pStyle w:val="BodyText"/>
                        <w:rPr>
                          <w:rFonts w:cs="Webdings"/>
                          <w:i/>
                          <w:noProof/>
                        </w:rPr>
                      </w:pPr>
                    </w:p>
                  </w:txbxContent>
                </v:textbox>
                <w10:wrap type="square"/>
              </v:shape>
            </w:pict>
          </mc:Fallback>
        </mc:AlternateContent>
      </w:r>
      <w:r w:rsidR="00AA35F8" w:rsidRPr="008A507F">
        <w:rPr>
          <w:rFonts w:ascii="Garamond" w:hAnsi="Garamond"/>
          <w:noProof/>
          <w:lang w:val="en-GB" w:eastAsia="en-GB"/>
        </w:rPr>
        <w:drawing>
          <wp:inline distT="0" distB="0" distL="0" distR="0" wp14:anchorId="5D8CF0B8" wp14:editId="02FBA0BC">
            <wp:extent cx="5467350" cy="60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0">
                      <a:extLst>
                        <a:ext uri="{28A0092B-C50C-407E-A947-70E740481C1C}">
                          <a14:useLocalDpi xmlns:a14="http://schemas.microsoft.com/office/drawing/2010/main" val="0"/>
                        </a:ext>
                      </a:extLst>
                    </a:blip>
                    <a:srcRect l="1763" t="7692" r="6250" b="74074"/>
                    <a:stretch/>
                  </pic:blipFill>
                  <pic:spPr bwMode="auto">
                    <a:xfrm>
                      <a:off x="0" y="0"/>
                      <a:ext cx="5467350" cy="609600"/>
                    </a:xfrm>
                    <a:prstGeom prst="rect">
                      <a:avLst/>
                    </a:prstGeom>
                    <a:noFill/>
                    <a:ln>
                      <a:noFill/>
                    </a:ln>
                    <a:extLst>
                      <a:ext uri="{53640926-AAD7-44D8-BBD7-CCE9431645EC}">
                        <a14:shadowObscured xmlns:a14="http://schemas.microsoft.com/office/drawing/2010/main"/>
                      </a:ext>
                    </a:extLst>
                  </pic:spPr>
                </pic:pic>
              </a:graphicData>
            </a:graphic>
          </wp:inline>
        </w:drawing>
      </w:r>
    </w:p>
    <w:p w14:paraId="0BF1EDD9" w14:textId="77777777" w:rsidR="00542D79" w:rsidRPr="008A507F" w:rsidRDefault="00542D79" w:rsidP="00947B2E">
      <w:pPr>
        <w:pStyle w:val="BodyTextKeep"/>
        <w:jc w:val="center"/>
        <w:rPr>
          <w:rFonts w:ascii="Arial Black" w:hAnsi="Arial Black"/>
          <w:color w:val="808080" w:themeColor="background1" w:themeShade="80"/>
          <w:sz w:val="36"/>
        </w:rPr>
      </w:pPr>
      <w:r w:rsidRPr="008A507F">
        <w:br w:type="page"/>
      </w:r>
      <w:r w:rsidRPr="008A507F">
        <w:rPr>
          <w:rFonts w:ascii="Arial Black" w:hAnsi="Arial Black"/>
          <w:color w:val="808080" w:themeColor="background1" w:themeShade="80"/>
          <w:sz w:val="36"/>
        </w:rPr>
        <w:t>Manual</w:t>
      </w:r>
    </w:p>
    <w:p w14:paraId="5B3E4671" w14:textId="77777777" w:rsidR="00542D79" w:rsidRPr="008A507F" w:rsidRDefault="00542D79" w:rsidP="00542D79">
      <w:pPr>
        <w:pStyle w:val="BodyTextKeep"/>
        <w:rPr>
          <w:rFonts w:cs="Arial"/>
        </w:rPr>
      </w:pPr>
      <w:r w:rsidRPr="008A507F">
        <w:rPr>
          <w:rFonts w:cs="Arial"/>
        </w:rPr>
        <w:t>Once the fire alarm has been activated manually the user will be prompted with a confirmation message, if they do not reply to the message the alarm will activate, If the user selects manual they will be greeted by a confirmation message and then a cycle of each function asking if they want to trigger it or not, this is a list of each function that can be disabled/enabled</w:t>
      </w:r>
    </w:p>
    <w:p w14:paraId="7F21481F"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 xml:space="preserve">Alarms </w:t>
      </w:r>
    </w:p>
    <w:p w14:paraId="3AD8BCC1"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 xml:space="preserve">Vents </w:t>
      </w:r>
    </w:p>
    <w:p w14:paraId="27CE1CBE"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Automatic closing of doors in each specific room</w:t>
      </w:r>
    </w:p>
    <w:p w14:paraId="29317CB1"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Sprinkler system in specific rooms</w:t>
      </w:r>
    </w:p>
    <w:p w14:paraId="6A8959B5" w14:textId="77777777" w:rsidR="00542D79" w:rsidRPr="008A507F" w:rsidRDefault="00542D79" w:rsidP="00DB10A1">
      <w:pPr>
        <w:pStyle w:val="ListParagraph"/>
        <w:numPr>
          <w:ilvl w:val="0"/>
          <w:numId w:val="3"/>
        </w:numPr>
        <w:rPr>
          <w:rFonts w:ascii="Garamond" w:hAnsi="Garamond" w:cs="Arial"/>
          <w:sz w:val="20"/>
        </w:rPr>
      </w:pPr>
      <w:r w:rsidRPr="008A507F">
        <w:rPr>
          <w:rFonts w:ascii="Garamond" w:hAnsi="Garamond" w:cs="Arial"/>
          <w:sz w:val="24"/>
        </w:rPr>
        <w:t>Emergency services calling (SOS)</w:t>
      </w:r>
    </w:p>
    <w:p w14:paraId="32435291" w14:textId="77777777" w:rsidR="00542D79" w:rsidRPr="008A507F" w:rsidRDefault="00542D79" w:rsidP="00DB10A1">
      <w:pPr>
        <w:pStyle w:val="ListParagraph"/>
        <w:numPr>
          <w:ilvl w:val="0"/>
          <w:numId w:val="3"/>
        </w:numPr>
        <w:rPr>
          <w:rFonts w:ascii="Garamond" w:hAnsi="Garamond" w:cs="Arial"/>
          <w:sz w:val="20"/>
        </w:rPr>
      </w:pPr>
      <w:r w:rsidRPr="008A507F">
        <w:rPr>
          <w:rFonts w:ascii="Garamond" w:hAnsi="Garamond" w:cs="Arial"/>
          <w:sz w:val="24"/>
        </w:rPr>
        <w:t>Zone locking off</w:t>
      </w:r>
    </w:p>
    <w:p w14:paraId="5BC34809"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Database logging</w:t>
      </w:r>
    </w:p>
    <w:p w14:paraId="6DAF666C" w14:textId="77777777" w:rsidR="00542D79" w:rsidRPr="008A507F" w:rsidRDefault="00542D79" w:rsidP="00DB10A1">
      <w:pPr>
        <w:pStyle w:val="ListParagraph"/>
        <w:numPr>
          <w:ilvl w:val="0"/>
          <w:numId w:val="3"/>
        </w:numPr>
        <w:rPr>
          <w:rFonts w:ascii="Garamond" w:hAnsi="Garamond" w:cs="Arial"/>
          <w:sz w:val="24"/>
          <w:u w:val="single"/>
        </w:rPr>
      </w:pPr>
      <w:r w:rsidRPr="008A507F">
        <w:rPr>
          <w:rFonts w:ascii="Garamond" w:hAnsi="Garamond" w:cs="Arial"/>
          <w:sz w:val="24"/>
        </w:rPr>
        <w:t>Directional lighting</w:t>
      </w:r>
    </w:p>
    <w:p w14:paraId="7CF91F50" w14:textId="77777777" w:rsidR="00947B2E" w:rsidRPr="008A507F" w:rsidRDefault="00947B2E" w:rsidP="00947B2E">
      <w:pPr>
        <w:ind w:left="360"/>
        <w:rPr>
          <w:rFonts w:cs="Arial"/>
          <w:sz w:val="24"/>
          <w:u w:val="single"/>
        </w:rPr>
      </w:pPr>
    </w:p>
    <w:p w14:paraId="7C33376C" w14:textId="77777777" w:rsidR="00947B2E" w:rsidRPr="008A507F" w:rsidRDefault="00947B2E" w:rsidP="00947B2E">
      <w:pPr>
        <w:ind w:left="360"/>
        <w:rPr>
          <w:rFonts w:cs="Arial"/>
          <w:sz w:val="24"/>
          <w:u w:val="single"/>
        </w:rPr>
      </w:pPr>
    </w:p>
    <w:p w14:paraId="53E211B6" w14:textId="77777777" w:rsidR="00947B2E" w:rsidRPr="008A507F" w:rsidRDefault="00947B2E" w:rsidP="00947B2E">
      <w:pPr>
        <w:rPr>
          <w:rFonts w:cs="Arial"/>
          <w:sz w:val="24"/>
        </w:rPr>
      </w:pPr>
      <w:r w:rsidRPr="008A507F">
        <w:rPr>
          <w:rFonts w:cs="Arial"/>
          <w:sz w:val="24"/>
        </w:rPr>
        <w:t>How to enter manual fire alarm</w:t>
      </w:r>
    </w:p>
    <w:p w14:paraId="22CE471D" w14:textId="77777777" w:rsidR="00947B2E" w:rsidRPr="008A507F" w:rsidRDefault="00947B2E" w:rsidP="00DB10A1">
      <w:pPr>
        <w:pStyle w:val="ListParagraph"/>
        <w:numPr>
          <w:ilvl w:val="0"/>
          <w:numId w:val="4"/>
        </w:numPr>
        <w:rPr>
          <w:rFonts w:ascii="Garamond" w:hAnsi="Garamond" w:cs="Arial"/>
          <w:sz w:val="24"/>
        </w:rPr>
      </w:pPr>
      <w:r w:rsidRPr="008A507F">
        <w:rPr>
          <w:rFonts w:ascii="Garamond" w:hAnsi="Garamond" w:cs="Arial"/>
          <w:sz w:val="24"/>
        </w:rPr>
        <w:t>Enter your pin to unlock the console module</w:t>
      </w:r>
    </w:p>
    <w:p w14:paraId="5E8AEEC3" w14:textId="77777777" w:rsidR="00947B2E" w:rsidRPr="008A507F" w:rsidRDefault="00947B2E" w:rsidP="00DB10A1">
      <w:pPr>
        <w:pStyle w:val="ListParagraph"/>
        <w:numPr>
          <w:ilvl w:val="0"/>
          <w:numId w:val="4"/>
        </w:numPr>
        <w:rPr>
          <w:rFonts w:ascii="Garamond" w:hAnsi="Garamond" w:cs="Arial"/>
          <w:sz w:val="24"/>
        </w:rPr>
      </w:pPr>
      <w:r w:rsidRPr="008A507F">
        <w:rPr>
          <w:rFonts w:ascii="Garamond" w:hAnsi="Garamond" w:cs="Arial"/>
          <w:sz w:val="24"/>
        </w:rPr>
        <w:t>Press X to trigger a fire alarm</w:t>
      </w:r>
    </w:p>
    <w:p w14:paraId="12F696C5" w14:textId="77777777" w:rsidR="00947B2E" w:rsidRPr="008A507F" w:rsidRDefault="00947B2E" w:rsidP="00DB10A1">
      <w:pPr>
        <w:pStyle w:val="ListParagraph"/>
        <w:numPr>
          <w:ilvl w:val="0"/>
          <w:numId w:val="4"/>
        </w:numPr>
        <w:rPr>
          <w:rFonts w:ascii="Garamond" w:hAnsi="Garamond" w:cs="Arial"/>
          <w:sz w:val="24"/>
        </w:rPr>
      </w:pPr>
      <w:r w:rsidRPr="008A507F">
        <w:rPr>
          <w:rFonts w:ascii="Garamond" w:hAnsi="Garamond" w:cs="Arial"/>
          <w:sz w:val="24"/>
        </w:rPr>
        <w:t>Confirm the alarm</w:t>
      </w:r>
    </w:p>
    <w:p w14:paraId="1902B492" w14:textId="77777777" w:rsidR="00947B2E" w:rsidRPr="008A507F" w:rsidRDefault="00947B2E" w:rsidP="00DB10A1">
      <w:pPr>
        <w:pStyle w:val="ListParagraph"/>
        <w:numPr>
          <w:ilvl w:val="0"/>
          <w:numId w:val="4"/>
        </w:numPr>
        <w:rPr>
          <w:rFonts w:ascii="Garamond" w:hAnsi="Garamond" w:cs="Arial"/>
          <w:sz w:val="24"/>
        </w:rPr>
      </w:pPr>
      <w:r w:rsidRPr="008A507F">
        <w:rPr>
          <w:rFonts w:ascii="Garamond" w:hAnsi="Garamond" w:cs="Arial"/>
          <w:sz w:val="24"/>
        </w:rPr>
        <w:t>Select ‘Manual’</w:t>
      </w:r>
    </w:p>
    <w:p w14:paraId="17D616F0" w14:textId="77777777" w:rsidR="00947B2E" w:rsidRPr="008A507F" w:rsidRDefault="00947B2E">
      <w:pPr>
        <w:rPr>
          <w:rFonts w:eastAsiaTheme="minorHAnsi" w:cs="Arial"/>
          <w:sz w:val="24"/>
          <w:szCs w:val="22"/>
          <w:lang w:val="en-GB"/>
        </w:rPr>
      </w:pPr>
      <w:r w:rsidRPr="008A507F">
        <w:rPr>
          <w:rFonts w:cs="Arial"/>
          <w:sz w:val="24"/>
        </w:rPr>
        <w:br w:type="page"/>
      </w:r>
    </w:p>
    <w:p w14:paraId="0B3ABD1F" w14:textId="77777777" w:rsidR="00947B2E" w:rsidRPr="008A507F" w:rsidRDefault="00947B2E" w:rsidP="009C235F">
      <w:pPr>
        <w:jc w:val="center"/>
        <w:rPr>
          <w:rFonts w:ascii="Arial Black" w:hAnsi="Arial Black"/>
          <w:color w:val="808080" w:themeColor="background1" w:themeShade="80"/>
          <w:sz w:val="36"/>
        </w:rPr>
      </w:pPr>
      <w:r w:rsidRPr="008A507F">
        <w:rPr>
          <w:rFonts w:ascii="Arial Black" w:hAnsi="Arial Black"/>
          <w:color w:val="808080" w:themeColor="background1" w:themeShade="80"/>
          <w:sz w:val="36"/>
        </w:rPr>
        <w:t>Manual example</w:t>
      </w:r>
    </w:p>
    <w:p w14:paraId="6776101F" w14:textId="77777777" w:rsidR="00947B2E" w:rsidRPr="008A507F" w:rsidRDefault="00947B2E" w:rsidP="00947B2E">
      <w:pPr>
        <w:pStyle w:val="ListParagraph"/>
        <w:rPr>
          <w:rFonts w:ascii="Garamond" w:hAnsi="Garamond" w:cs="Arial"/>
          <w:sz w:val="24"/>
        </w:rPr>
      </w:pPr>
    </w:p>
    <w:p w14:paraId="37556881" w14:textId="77777777" w:rsidR="00947B2E" w:rsidRPr="008A507F" w:rsidRDefault="00947B2E" w:rsidP="009C235F">
      <w:pPr>
        <w:jc w:val="center"/>
        <w:rPr>
          <w:rFonts w:cs="Arial"/>
          <w:sz w:val="24"/>
        </w:rPr>
      </w:pPr>
      <w:r w:rsidRPr="008A507F">
        <w:rPr>
          <w:rFonts w:cs="Arial"/>
          <w:sz w:val="24"/>
        </w:rPr>
        <w:t>In this e</w:t>
      </w:r>
      <w:r w:rsidR="00DA5046">
        <w:rPr>
          <w:noProof/>
          <w:lang w:val="en-GB" w:eastAsia="en-GB"/>
        </w:rPr>
        <mc:AlternateContent>
          <mc:Choice Requires="wps">
            <w:drawing>
              <wp:anchor distT="0" distB="0" distL="114300" distR="114300" simplePos="0" relativeHeight="251779072" behindDoc="0" locked="0" layoutInCell="1" allowOverlap="1" wp14:anchorId="26215E23" wp14:editId="69251E08">
                <wp:simplePos x="0" y="0"/>
                <wp:positionH relativeFrom="column">
                  <wp:posOffset>-914400</wp:posOffset>
                </wp:positionH>
                <wp:positionV relativeFrom="paragraph">
                  <wp:posOffset>817245</wp:posOffset>
                </wp:positionV>
                <wp:extent cx="944880" cy="23114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0A5CD627" w14:textId="77777777" w:rsidR="00613502" w:rsidRDefault="00613502" w:rsidP="00DA5046">
                            <w:pPr>
                              <w:pStyle w:val="BodyText"/>
                              <w:rPr>
                                <w:rFonts w:cs="Webdings"/>
                                <w:i/>
                                <w:noProof/>
                              </w:rPr>
                            </w:pPr>
                            <w:r>
                              <w:rPr>
                                <w:rFonts w:cs="Webdings"/>
                                <w:i/>
                                <w:noProof/>
                              </w:rPr>
                              <w:t>Figure 30</w:t>
                            </w:r>
                          </w:p>
                          <w:p w14:paraId="2690599B" w14:textId="77777777" w:rsidR="00613502" w:rsidRPr="00E8390E" w:rsidRDefault="00613502" w:rsidP="00DA5046">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15E23" id="Text Box 70" o:spid="_x0000_s1056" type="#_x0000_t202" style="position:absolute;left:0;text-align:left;margin-left:-1in;margin-top:64.35pt;width:74.4pt;height:18.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" filled="f" stroked="f">
                <v:textbox>
                  <w:txbxContent>
                    <w:p w14:paraId="0A5CD627" w14:textId="77777777" w:rsidR="00613502" w:rsidRDefault="00613502" w:rsidP="00DA5046">
                      <w:pPr>
                        <w:pStyle w:val="BodyText"/>
                        <w:rPr>
                          <w:rFonts w:cs="Webdings"/>
                          <w:i/>
                          <w:noProof/>
                        </w:rPr>
                      </w:pPr>
                      <w:r>
                        <w:rPr>
                          <w:rFonts w:cs="Webdings"/>
                          <w:i/>
                          <w:noProof/>
                        </w:rPr>
                        <w:t>Figure 30</w:t>
                      </w:r>
                    </w:p>
                    <w:p w14:paraId="2690599B" w14:textId="77777777" w:rsidR="00613502" w:rsidRPr="00E8390E" w:rsidRDefault="00613502" w:rsidP="00DA5046">
                      <w:pPr>
                        <w:pStyle w:val="BodyText"/>
                        <w:rPr>
                          <w:rFonts w:cs="Webdings"/>
                          <w:i/>
                          <w:noProof/>
                        </w:rPr>
                      </w:pPr>
                    </w:p>
                  </w:txbxContent>
                </v:textbox>
                <w10:wrap type="square"/>
              </v:shape>
            </w:pict>
          </mc:Fallback>
        </mc:AlternateContent>
      </w:r>
      <w:r w:rsidRPr="008A507F">
        <w:rPr>
          <w:rFonts w:cs="Arial"/>
          <w:sz w:val="24"/>
        </w:rPr>
        <w:t xml:space="preserve">xample the </w:t>
      </w:r>
      <w:r w:rsidR="009C235F" w:rsidRPr="008A507F">
        <w:rPr>
          <w:rFonts w:cs="Arial"/>
          <w:sz w:val="24"/>
        </w:rPr>
        <w:t>fire alarm admin panel will look like t</w:t>
      </w:r>
      <w:r w:rsidR="00DA5046">
        <w:rPr>
          <w:rFonts w:cs="Arial"/>
          <w:sz w:val="24"/>
        </w:rPr>
        <w:t>he image below (Figure 30)</w:t>
      </w:r>
    </w:p>
    <w:p w14:paraId="6296DE46" w14:textId="77777777" w:rsidR="00DA5046" w:rsidRDefault="00DA5046">
      <w:r w:rsidRPr="008A507F">
        <w:rPr>
          <w:noProof/>
          <w:lang w:val="en-GB" w:eastAsia="en-GB"/>
        </w:rPr>
        <w:drawing>
          <wp:anchor distT="0" distB="0" distL="114300" distR="114300" simplePos="0" relativeHeight="251780096" behindDoc="0" locked="0" layoutInCell="1" allowOverlap="1" wp14:anchorId="1C706C60" wp14:editId="1FFA647C">
            <wp:simplePos x="0" y="0"/>
            <wp:positionH relativeFrom="column">
              <wp:posOffset>35560</wp:posOffset>
            </wp:positionH>
            <wp:positionV relativeFrom="paragraph">
              <wp:posOffset>168275</wp:posOffset>
            </wp:positionV>
            <wp:extent cx="5934075" cy="3343275"/>
            <wp:effectExtent l="0" t="0" r="9525" b="9525"/>
            <wp:wrapTight wrapText="bothSides">
              <wp:wrapPolygon edited="0">
                <wp:start x="0" y="0"/>
                <wp:lineTo x="0" y="21497"/>
                <wp:lineTo x="21542" y="21497"/>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A1339" w14:textId="77777777" w:rsidR="00DA5046" w:rsidRDefault="00DA5046">
      <w:pPr>
        <w:rPr>
          <w:sz w:val="24"/>
        </w:rPr>
      </w:pPr>
    </w:p>
    <w:p w14:paraId="59204BD8" w14:textId="77777777" w:rsidR="00DA5046" w:rsidRDefault="00DA5046">
      <w:pPr>
        <w:rPr>
          <w:sz w:val="24"/>
        </w:rPr>
      </w:pPr>
      <w:r w:rsidRPr="00DA5046">
        <w:rPr>
          <w:sz w:val="24"/>
        </w:rPr>
        <w:t>The images below are going to explain what is occurring while a manual fire alarm is active</w:t>
      </w:r>
    </w:p>
    <w:p w14:paraId="470A8B04" w14:textId="77777777" w:rsidR="00DA5046" w:rsidRDefault="00DA5046">
      <w:r w:rsidRPr="00DA5046">
        <w:rPr>
          <w:sz w:val="24"/>
        </w:rPr>
        <w:t>(Figure 31,32,33</w:t>
      </w:r>
      <w:r>
        <w:t>)</w:t>
      </w:r>
      <w:r>
        <w:br w:type="page"/>
      </w:r>
    </w:p>
    <w:p w14:paraId="7A83E15B" w14:textId="77777777" w:rsidR="00DA5046" w:rsidRPr="00DA5046" w:rsidRDefault="00DA5046">
      <w:r w:rsidRPr="008A507F">
        <w:rPr>
          <w:noProof/>
          <w:lang w:val="en-GB" w:eastAsia="en-GB"/>
        </w:rPr>
        <w:drawing>
          <wp:anchor distT="0" distB="0" distL="114300" distR="114300" simplePos="0" relativeHeight="251781120" behindDoc="0" locked="0" layoutInCell="1" allowOverlap="1" wp14:anchorId="296345AC" wp14:editId="6074A33C">
            <wp:simplePos x="0" y="0"/>
            <wp:positionH relativeFrom="column">
              <wp:posOffset>866711</wp:posOffset>
            </wp:positionH>
            <wp:positionV relativeFrom="paragraph">
              <wp:posOffset>0</wp:posOffset>
            </wp:positionV>
            <wp:extent cx="3821430" cy="3041015"/>
            <wp:effectExtent l="0" t="0" r="0" b="6985"/>
            <wp:wrapTight wrapText="bothSides">
              <wp:wrapPolygon edited="0">
                <wp:start x="0" y="0"/>
                <wp:lineTo x="0" y="21469"/>
                <wp:lineTo x="21392" y="21469"/>
                <wp:lineTo x="2139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18698" t="8617" r="29772" b="18490"/>
                    <a:stretch/>
                  </pic:blipFill>
                  <pic:spPr bwMode="auto">
                    <a:xfrm>
                      <a:off x="0" y="0"/>
                      <a:ext cx="3821430" cy="3041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695626" w14:textId="77777777" w:rsidR="00542D79" w:rsidRPr="008A507F" w:rsidRDefault="00542D79" w:rsidP="00542D79">
      <w:pPr>
        <w:pStyle w:val="BodyText"/>
      </w:pPr>
    </w:p>
    <w:p w14:paraId="541AAD78" w14:textId="77777777" w:rsidR="00542D79" w:rsidRPr="008A507F" w:rsidRDefault="00542D79"/>
    <w:p w14:paraId="1E7DC13E" w14:textId="77777777" w:rsidR="009C235F" w:rsidRPr="008A507F" w:rsidRDefault="009C235F">
      <w:r w:rsidRPr="008A507F">
        <w:t xml:space="preserve"> </w:t>
      </w:r>
    </w:p>
    <w:p w14:paraId="596B2989" w14:textId="77777777" w:rsidR="009C235F" w:rsidRPr="008A507F" w:rsidRDefault="00DA5046">
      <w:pPr>
        <w:rPr>
          <w:color w:val="808080"/>
          <w:spacing w:val="-25"/>
          <w:kern w:val="28"/>
          <w:sz w:val="32"/>
        </w:rPr>
      </w:pPr>
      <w:r>
        <w:rPr>
          <w:noProof/>
          <w:lang w:val="en-GB" w:eastAsia="en-GB"/>
        </w:rPr>
        <mc:AlternateContent>
          <mc:Choice Requires="wps">
            <w:drawing>
              <wp:anchor distT="0" distB="0" distL="114300" distR="114300" simplePos="0" relativeHeight="251789312" behindDoc="0" locked="0" layoutInCell="1" allowOverlap="1" wp14:anchorId="254BA857" wp14:editId="6285CEF8">
                <wp:simplePos x="0" y="0"/>
                <wp:positionH relativeFrom="column">
                  <wp:posOffset>-800100</wp:posOffset>
                </wp:positionH>
                <wp:positionV relativeFrom="paragraph">
                  <wp:posOffset>5780405</wp:posOffset>
                </wp:positionV>
                <wp:extent cx="944880" cy="23114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47948022" w14:textId="77777777" w:rsidR="00613502" w:rsidRDefault="00613502" w:rsidP="00DA5046">
                            <w:pPr>
                              <w:pStyle w:val="BodyText"/>
                              <w:rPr>
                                <w:rFonts w:cs="Webdings"/>
                                <w:i/>
                                <w:noProof/>
                              </w:rPr>
                            </w:pPr>
                            <w:r>
                              <w:rPr>
                                <w:rFonts w:cs="Webdings"/>
                                <w:i/>
                                <w:noProof/>
                              </w:rPr>
                              <w:t>Figure 33</w:t>
                            </w:r>
                          </w:p>
                          <w:p w14:paraId="27046382" w14:textId="77777777" w:rsidR="00613502" w:rsidRPr="00E8390E" w:rsidRDefault="00613502" w:rsidP="00DA5046">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BA857" id="Text Box 74" o:spid="_x0000_s1057" type="#_x0000_t202" style="position:absolute;margin-left:-63pt;margin-top:455.15pt;width:74.4pt;height:18.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" filled="f" stroked="f">
                <v:textbox>
                  <w:txbxContent>
                    <w:p w14:paraId="47948022" w14:textId="77777777" w:rsidR="00613502" w:rsidRDefault="00613502" w:rsidP="00DA5046">
                      <w:pPr>
                        <w:pStyle w:val="BodyText"/>
                        <w:rPr>
                          <w:rFonts w:cs="Webdings"/>
                          <w:i/>
                          <w:noProof/>
                        </w:rPr>
                      </w:pPr>
                      <w:r>
                        <w:rPr>
                          <w:rFonts w:cs="Webdings"/>
                          <w:i/>
                          <w:noProof/>
                        </w:rPr>
                        <w:t>Figure 33</w:t>
                      </w:r>
                    </w:p>
                    <w:p w14:paraId="27046382" w14:textId="77777777" w:rsidR="00613502" w:rsidRPr="00E8390E" w:rsidRDefault="00613502" w:rsidP="00DA5046">
                      <w:pPr>
                        <w:pStyle w:val="BodyText"/>
                        <w:rPr>
                          <w:rFonts w:cs="Webdings"/>
                          <w:i/>
                          <w:noProof/>
                        </w:rPr>
                      </w:pPr>
                    </w:p>
                  </w:txbxContent>
                </v:textbox>
                <w10:wrap type="square"/>
              </v:shape>
            </w:pict>
          </mc:Fallback>
        </mc:AlternateContent>
      </w:r>
      <w:r>
        <w:rPr>
          <w:noProof/>
          <w:lang w:val="en-GB" w:eastAsia="en-GB"/>
        </w:rPr>
        <mc:AlternateContent>
          <mc:Choice Requires="wps">
            <w:drawing>
              <wp:anchor distT="0" distB="0" distL="114300" distR="114300" simplePos="0" relativeHeight="251787264" behindDoc="0" locked="0" layoutInCell="1" allowOverlap="1" wp14:anchorId="38345A54" wp14:editId="4B7A1385">
                <wp:simplePos x="0" y="0"/>
                <wp:positionH relativeFrom="column">
                  <wp:posOffset>-793750</wp:posOffset>
                </wp:positionH>
                <wp:positionV relativeFrom="paragraph">
                  <wp:posOffset>2807335</wp:posOffset>
                </wp:positionV>
                <wp:extent cx="944880" cy="23114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3740F9D5" w14:textId="77777777" w:rsidR="00613502" w:rsidRDefault="00613502" w:rsidP="00DA5046">
                            <w:pPr>
                              <w:pStyle w:val="BodyText"/>
                              <w:rPr>
                                <w:rFonts w:cs="Webdings"/>
                                <w:i/>
                                <w:noProof/>
                              </w:rPr>
                            </w:pPr>
                            <w:r>
                              <w:rPr>
                                <w:rFonts w:cs="Webdings"/>
                                <w:i/>
                                <w:noProof/>
                              </w:rPr>
                              <w:t>Figure 32</w:t>
                            </w:r>
                          </w:p>
                          <w:p w14:paraId="52BD2A42" w14:textId="77777777" w:rsidR="00613502" w:rsidRPr="00E8390E" w:rsidRDefault="00613502" w:rsidP="00DA5046">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45A54" id="Text Box 73" o:spid="_x0000_s1058" type="#_x0000_t202" style="position:absolute;margin-left:-62.5pt;margin-top:221.05pt;width:74.4pt;height:18.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" filled="f" stroked="f">
                <v:textbox>
                  <w:txbxContent>
                    <w:p w14:paraId="3740F9D5" w14:textId="77777777" w:rsidR="00613502" w:rsidRDefault="00613502" w:rsidP="00DA5046">
                      <w:pPr>
                        <w:pStyle w:val="BodyText"/>
                        <w:rPr>
                          <w:rFonts w:cs="Webdings"/>
                          <w:i/>
                          <w:noProof/>
                        </w:rPr>
                      </w:pPr>
                      <w:r>
                        <w:rPr>
                          <w:rFonts w:cs="Webdings"/>
                          <w:i/>
                          <w:noProof/>
                        </w:rPr>
                        <w:t>Figure 32</w:t>
                      </w:r>
                    </w:p>
                    <w:p w14:paraId="52BD2A42" w14:textId="77777777" w:rsidR="00613502" w:rsidRPr="00E8390E" w:rsidRDefault="00613502" w:rsidP="00DA5046">
                      <w:pPr>
                        <w:pStyle w:val="BodyText"/>
                        <w:rPr>
                          <w:rFonts w:cs="Webdings"/>
                          <w:i/>
                          <w:noProof/>
                        </w:rPr>
                      </w:pPr>
                    </w:p>
                  </w:txbxContent>
                </v:textbox>
                <w10:wrap type="square"/>
              </v:shape>
            </w:pict>
          </mc:Fallback>
        </mc:AlternateContent>
      </w:r>
      <w:r>
        <w:rPr>
          <w:noProof/>
          <w:lang w:val="en-GB" w:eastAsia="en-GB"/>
        </w:rPr>
        <mc:AlternateContent>
          <mc:Choice Requires="wps">
            <w:drawing>
              <wp:anchor distT="0" distB="0" distL="114300" distR="114300" simplePos="0" relativeHeight="251785216" behindDoc="0" locked="0" layoutInCell="1" allowOverlap="1" wp14:anchorId="025BA42E" wp14:editId="10B62EF6">
                <wp:simplePos x="0" y="0"/>
                <wp:positionH relativeFrom="column">
                  <wp:posOffset>-797560</wp:posOffset>
                </wp:positionH>
                <wp:positionV relativeFrom="paragraph">
                  <wp:posOffset>440055</wp:posOffset>
                </wp:positionV>
                <wp:extent cx="944880" cy="231140"/>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0F2E4B24" w14:textId="77777777" w:rsidR="00613502" w:rsidRDefault="00613502" w:rsidP="00DA5046">
                            <w:pPr>
                              <w:pStyle w:val="BodyText"/>
                              <w:rPr>
                                <w:rFonts w:cs="Webdings"/>
                                <w:i/>
                                <w:noProof/>
                              </w:rPr>
                            </w:pPr>
                            <w:r>
                              <w:rPr>
                                <w:rFonts w:cs="Webdings"/>
                                <w:i/>
                                <w:noProof/>
                              </w:rPr>
                              <w:t>Figure 31</w:t>
                            </w:r>
                          </w:p>
                          <w:p w14:paraId="7E054F02" w14:textId="77777777" w:rsidR="00613502" w:rsidRPr="00E8390E" w:rsidRDefault="00613502" w:rsidP="00DA5046">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BA42E" id="Text Box 71" o:spid="_x0000_s1059" type="#_x0000_t202" style="position:absolute;margin-left:-62.8pt;margin-top:34.65pt;width:74.4pt;height:18.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" filled="f" stroked="f">
                <v:textbox>
                  <w:txbxContent>
                    <w:p w14:paraId="0F2E4B24" w14:textId="77777777" w:rsidR="00613502" w:rsidRDefault="00613502" w:rsidP="00DA5046">
                      <w:pPr>
                        <w:pStyle w:val="BodyText"/>
                        <w:rPr>
                          <w:rFonts w:cs="Webdings"/>
                          <w:i/>
                          <w:noProof/>
                        </w:rPr>
                      </w:pPr>
                      <w:r>
                        <w:rPr>
                          <w:rFonts w:cs="Webdings"/>
                          <w:i/>
                          <w:noProof/>
                        </w:rPr>
                        <w:t>Figure 31</w:t>
                      </w:r>
                    </w:p>
                    <w:p w14:paraId="7E054F02" w14:textId="77777777" w:rsidR="00613502" w:rsidRPr="00E8390E" w:rsidRDefault="00613502" w:rsidP="00DA5046">
                      <w:pPr>
                        <w:pStyle w:val="BodyText"/>
                        <w:rPr>
                          <w:rFonts w:cs="Webdings"/>
                          <w:i/>
                          <w:noProof/>
                        </w:rPr>
                      </w:pPr>
                    </w:p>
                  </w:txbxContent>
                </v:textbox>
                <w10:wrap type="square"/>
              </v:shape>
            </w:pict>
          </mc:Fallback>
        </mc:AlternateContent>
      </w:r>
      <w:r w:rsidRPr="008A507F">
        <w:rPr>
          <w:noProof/>
          <w:lang w:val="en-GB" w:eastAsia="en-GB"/>
        </w:rPr>
        <w:drawing>
          <wp:anchor distT="0" distB="0" distL="114300" distR="114300" simplePos="0" relativeHeight="251783168" behindDoc="0" locked="0" layoutInCell="1" allowOverlap="1" wp14:anchorId="27B2A825" wp14:editId="0BE9627F">
            <wp:simplePos x="0" y="0"/>
            <wp:positionH relativeFrom="column">
              <wp:posOffset>272415</wp:posOffset>
            </wp:positionH>
            <wp:positionV relativeFrom="paragraph">
              <wp:posOffset>5305425</wp:posOffset>
            </wp:positionV>
            <wp:extent cx="4703445" cy="1546860"/>
            <wp:effectExtent l="0" t="0" r="0" b="2540"/>
            <wp:wrapTight wrapText="bothSides">
              <wp:wrapPolygon edited="0">
                <wp:start x="0" y="0"/>
                <wp:lineTo x="0" y="21281"/>
                <wp:lineTo x="21463" y="21281"/>
                <wp:lineTo x="2146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4002" t="8912" r="19789" b="52361"/>
                    <a:stretch/>
                  </pic:blipFill>
                  <pic:spPr bwMode="auto">
                    <a:xfrm>
                      <a:off x="0" y="0"/>
                      <a:ext cx="4703445" cy="154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507F">
        <w:rPr>
          <w:noProof/>
          <w:lang w:val="en-GB" w:eastAsia="en-GB"/>
        </w:rPr>
        <w:drawing>
          <wp:anchor distT="0" distB="0" distL="114300" distR="114300" simplePos="0" relativeHeight="251782144" behindDoc="0" locked="0" layoutInCell="1" allowOverlap="1" wp14:anchorId="676793B1" wp14:editId="0B99D5FB">
            <wp:simplePos x="0" y="0"/>
            <wp:positionH relativeFrom="column">
              <wp:posOffset>272415</wp:posOffset>
            </wp:positionH>
            <wp:positionV relativeFrom="paragraph">
              <wp:posOffset>2218055</wp:posOffset>
            </wp:positionV>
            <wp:extent cx="4980305" cy="3085465"/>
            <wp:effectExtent l="0" t="0" r="0" b="0"/>
            <wp:wrapTight wrapText="bothSides">
              <wp:wrapPolygon edited="0">
                <wp:start x="0" y="0"/>
                <wp:lineTo x="0" y="21338"/>
                <wp:lineTo x="21482" y="21338"/>
                <wp:lineTo x="214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8643" t="10755" r="19091" b="9639"/>
                    <a:stretch/>
                  </pic:blipFill>
                  <pic:spPr bwMode="auto">
                    <a:xfrm>
                      <a:off x="0" y="0"/>
                      <a:ext cx="4980305" cy="3085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235F" w:rsidRPr="008A507F">
        <w:rPr>
          <w:color w:val="808080"/>
          <w:spacing w:val="-25"/>
          <w:kern w:val="28"/>
          <w:sz w:val="32"/>
        </w:rPr>
        <w:br w:type="page"/>
      </w:r>
    </w:p>
    <w:p w14:paraId="7F254794" w14:textId="77777777" w:rsidR="009C235F" w:rsidRPr="008A507F" w:rsidRDefault="00B464FF" w:rsidP="009C235F">
      <w:pPr>
        <w:jc w:val="center"/>
        <w:rPr>
          <w:rFonts w:ascii="Arial Black" w:hAnsi="Arial Black"/>
          <w:color w:val="808080"/>
          <w:spacing w:val="-25"/>
          <w:kern w:val="28"/>
          <w:sz w:val="32"/>
        </w:rPr>
      </w:pPr>
      <w:r w:rsidRPr="008A507F">
        <w:rPr>
          <w:rFonts w:ascii="Arial Black" w:hAnsi="Arial Black"/>
          <w:color w:val="808080"/>
          <w:spacing w:val="-25"/>
          <w:kern w:val="28"/>
          <w:sz w:val="32"/>
        </w:rPr>
        <w:t>Running a f</w:t>
      </w:r>
      <w:r w:rsidR="009C235F" w:rsidRPr="008A507F">
        <w:rPr>
          <w:rFonts w:ascii="Arial Black" w:hAnsi="Arial Black"/>
          <w:color w:val="808080"/>
          <w:spacing w:val="-25"/>
          <w:kern w:val="28"/>
          <w:sz w:val="32"/>
        </w:rPr>
        <w:t>ire Drill</w:t>
      </w:r>
    </w:p>
    <w:p w14:paraId="5437FEA9" w14:textId="77777777" w:rsidR="009C235F" w:rsidRPr="008A507F" w:rsidRDefault="009C235F" w:rsidP="009C235F">
      <w:pPr>
        <w:rPr>
          <w:rFonts w:cs="Arial"/>
          <w:sz w:val="24"/>
        </w:rPr>
      </w:pPr>
      <w:r w:rsidRPr="008A507F">
        <w:rPr>
          <w:rFonts w:cs="Arial"/>
          <w:sz w:val="24"/>
        </w:rPr>
        <w:t xml:space="preserve">Every unit of our fire alarm system comes installed with a fire drill function, this is entirely controlled manually from the fire panel. </w:t>
      </w:r>
    </w:p>
    <w:p w14:paraId="03318A04" w14:textId="77777777" w:rsidR="009C235F" w:rsidRPr="008A507F" w:rsidRDefault="009C235F" w:rsidP="009C235F">
      <w:pPr>
        <w:rPr>
          <w:rFonts w:cs="Arial"/>
          <w:sz w:val="24"/>
        </w:rPr>
      </w:pPr>
    </w:p>
    <w:p w14:paraId="69EE0741" w14:textId="77777777" w:rsidR="005419A6" w:rsidRPr="008A507F" w:rsidRDefault="005419A6" w:rsidP="005419A6">
      <w:pPr>
        <w:pStyle w:val="Heading7"/>
        <w:framePr w:wrap="around" w:x="6262" w:y="106"/>
      </w:pPr>
      <w:r w:rsidRPr="008A507F">
        <w:t>For further information on manual and automatic please refer to chapter 2</w:t>
      </w:r>
    </w:p>
    <w:p w14:paraId="1E886F28" w14:textId="77777777" w:rsidR="009C235F" w:rsidRPr="008A507F" w:rsidRDefault="009C235F" w:rsidP="009C235F">
      <w:pPr>
        <w:rPr>
          <w:rFonts w:cs="Arial"/>
          <w:sz w:val="24"/>
        </w:rPr>
      </w:pPr>
      <w:r w:rsidRPr="008A507F">
        <w:rPr>
          <w:rFonts w:cs="Arial"/>
          <w:sz w:val="24"/>
        </w:rPr>
        <w:t>To trigger a fire drill</w:t>
      </w:r>
    </w:p>
    <w:p w14:paraId="731D11BF" w14:textId="77777777" w:rsidR="009C235F" w:rsidRPr="008A507F" w:rsidRDefault="009C235F" w:rsidP="00DB10A1">
      <w:pPr>
        <w:pStyle w:val="ListParagraph"/>
        <w:numPr>
          <w:ilvl w:val="0"/>
          <w:numId w:val="5"/>
        </w:numPr>
        <w:rPr>
          <w:rFonts w:ascii="Garamond" w:hAnsi="Garamond" w:cs="Arial"/>
          <w:sz w:val="24"/>
        </w:rPr>
      </w:pPr>
      <w:r w:rsidRPr="008A507F">
        <w:rPr>
          <w:rFonts w:ascii="Garamond" w:hAnsi="Garamond" w:cs="Arial"/>
          <w:sz w:val="24"/>
        </w:rPr>
        <w:t xml:space="preserve">Enter the FD function </w:t>
      </w:r>
    </w:p>
    <w:p w14:paraId="3D3EB06B" w14:textId="77777777" w:rsidR="009C235F" w:rsidRPr="008A507F" w:rsidRDefault="009C235F" w:rsidP="00DB10A1">
      <w:pPr>
        <w:pStyle w:val="ListParagraph"/>
        <w:numPr>
          <w:ilvl w:val="0"/>
          <w:numId w:val="5"/>
        </w:numPr>
        <w:rPr>
          <w:rFonts w:ascii="Garamond" w:hAnsi="Garamond" w:cs="Arial"/>
          <w:sz w:val="24"/>
        </w:rPr>
      </w:pPr>
      <w:r w:rsidRPr="008A507F">
        <w:rPr>
          <w:rFonts w:ascii="Garamond" w:hAnsi="Garamond" w:cs="Arial"/>
          <w:sz w:val="24"/>
        </w:rPr>
        <w:t>Confirm the fire drill</w:t>
      </w:r>
    </w:p>
    <w:p w14:paraId="2902BF3B" w14:textId="77777777" w:rsidR="009C235F" w:rsidRPr="008A507F" w:rsidRDefault="009C235F" w:rsidP="00DB10A1">
      <w:pPr>
        <w:pStyle w:val="ListParagraph"/>
        <w:numPr>
          <w:ilvl w:val="0"/>
          <w:numId w:val="5"/>
        </w:numPr>
        <w:rPr>
          <w:rFonts w:ascii="Garamond" w:hAnsi="Garamond" w:cs="Arial"/>
          <w:sz w:val="24"/>
        </w:rPr>
      </w:pPr>
      <w:r w:rsidRPr="008A507F">
        <w:rPr>
          <w:rFonts w:ascii="Garamond" w:hAnsi="Garamond" w:cs="Arial"/>
          <w:sz w:val="24"/>
        </w:rPr>
        <w:t>Select Manual or automatic</w:t>
      </w:r>
    </w:p>
    <w:p w14:paraId="62E2D033" w14:textId="77777777" w:rsidR="00947B2E" w:rsidRPr="008A507F" w:rsidRDefault="00947B2E">
      <w:pPr>
        <w:rPr>
          <w:color w:val="808080"/>
          <w:spacing w:val="-25"/>
          <w:kern w:val="28"/>
          <w:sz w:val="32"/>
        </w:rPr>
      </w:pPr>
    </w:p>
    <w:p w14:paraId="71FB9210" w14:textId="77777777" w:rsidR="005419A6" w:rsidRPr="005419A6" w:rsidRDefault="005419A6" w:rsidP="005419A6">
      <w:pPr>
        <w:pStyle w:val="Heading7"/>
        <w:framePr w:wrap="around" w:x="1587" w:y="24"/>
        <w:rPr>
          <w:rStyle w:val="Emphasis"/>
          <w:rFonts w:ascii="Garamond" w:hAnsi="Garamond"/>
          <w:sz w:val="28"/>
        </w:rPr>
      </w:pPr>
      <w:r w:rsidRPr="005419A6">
        <w:rPr>
          <w:rStyle w:val="Emphasis"/>
          <w:rFonts w:ascii="Garamond" w:hAnsi="Garamond"/>
          <w:sz w:val="28"/>
        </w:rPr>
        <w:t>Please note that you can cancel a fire drill at any time by pressing X</w:t>
      </w:r>
    </w:p>
    <w:p w14:paraId="325A1470" w14:textId="77777777" w:rsidR="00542D79" w:rsidRPr="008A507F" w:rsidRDefault="00542D79">
      <w:pPr>
        <w:rPr>
          <w:color w:val="808080"/>
          <w:spacing w:val="-25"/>
          <w:kern w:val="28"/>
          <w:sz w:val="32"/>
        </w:rPr>
      </w:pPr>
    </w:p>
    <w:p w14:paraId="44CED358" w14:textId="77777777" w:rsidR="009C235F" w:rsidRDefault="009C235F">
      <w:pPr>
        <w:rPr>
          <w:color w:val="808080"/>
          <w:spacing w:val="-25"/>
          <w:kern w:val="28"/>
          <w:sz w:val="32"/>
        </w:rPr>
      </w:pPr>
    </w:p>
    <w:p w14:paraId="4D8EBBD2" w14:textId="77777777" w:rsidR="00093A2C" w:rsidRPr="008A507F" w:rsidRDefault="00093A2C">
      <w:pPr>
        <w:rPr>
          <w:color w:val="808080"/>
          <w:spacing w:val="-25"/>
          <w:kern w:val="28"/>
          <w:sz w:val="32"/>
        </w:rPr>
      </w:pPr>
    </w:p>
    <w:p w14:paraId="5B460054" w14:textId="77777777" w:rsidR="004D7A2E" w:rsidRDefault="00DA5046">
      <w:pPr>
        <w:rPr>
          <w:color w:val="808080"/>
          <w:spacing w:val="-25"/>
          <w:kern w:val="28"/>
          <w:sz w:val="32"/>
        </w:rPr>
      </w:pPr>
      <w:r w:rsidRPr="008A507F">
        <w:rPr>
          <w:noProof/>
          <w:lang w:val="en-GB" w:eastAsia="en-GB"/>
        </w:rPr>
        <w:drawing>
          <wp:anchor distT="0" distB="0" distL="114300" distR="114300" simplePos="0" relativeHeight="251790336" behindDoc="0" locked="0" layoutInCell="1" allowOverlap="1" wp14:anchorId="5255BCCB" wp14:editId="3E389F99">
            <wp:simplePos x="0" y="0"/>
            <wp:positionH relativeFrom="column">
              <wp:posOffset>37465</wp:posOffset>
            </wp:positionH>
            <wp:positionV relativeFrom="paragraph">
              <wp:posOffset>941070</wp:posOffset>
            </wp:positionV>
            <wp:extent cx="5943600" cy="3343275"/>
            <wp:effectExtent l="0" t="0" r="0" b="9525"/>
            <wp:wrapTight wrapText="bothSides">
              <wp:wrapPolygon edited="0">
                <wp:start x="0" y="0"/>
                <wp:lineTo x="0" y="21497"/>
                <wp:lineTo x="21508" y="21497"/>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877574" w14:textId="77777777" w:rsidR="00093A2C" w:rsidRPr="00093A2C" w:rsidRDefault="00093A2C" w:rsidP="00093A2C">
      <w:pPr>
        <w:rPr>
          <w:color w:val="000000" w:themeColor="text1"/>
          <w:spacing w:val="-25"/>
          <w:kern w:val="28"/>
          <w:sz w:val="24"/>
        </w:rPr>
      </w:pPr>
      <w:r>
        <w:rPr>
          <w:noProof/>
          <w:lang w:val="en-GB" w:eastAsia="en-GB"/>
        </w:rPr>
        <mc:AlternateContent>
          <mc:Choice Requires="wps">
            <w:drawing>
              <wp:anchor distT="0" distB="0" distL="114300" distR="114300" simplePos="0" relativeHeight="251792384" behindDoc="0" locked="0" layoutInCell="1" allowOverlap="1" wp14:anchorId="6F4BC460" wp14:editId="48B97CC7">
                <wp:simplePos x="0" y="0"/>
                <wp:positionH relativeFrom="column">
                  <wp:posOffset>-794385</wp:posOffset>
                </wp:positionH>
                <wp:positionV relativeFrom="paragraph">
                  <wp:posOffset>2490470</wp:posOffset>
                </wp:positionV>
                <wp:extent cx="944880" cy="23114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7A464FC6" w14:textId="77777777" w:rsidR="00613502" w:rsidRDefault="00613502" w:rsidP="00093A2C">
                            <w:pPr>
                              <w:pStyle w:val="BodyText"/>
                              <w:rPr>
                                <w:rFonts w:cs="Webdings"/>
                                <w:i/>
                                <w:noProof/>
                              </w:rPr>
                            </w:pPr>
                            <w:r>
                              <w:rPr>
                                <w:rFonts w:cs="Webdings"/>
                                <w:i/>
                                <w:noProof/>
                              </w:rPr>
                              <w:t>Figure 34</w:t>
                            </w:r>
                          </w:p>
                          <w:p w14:paraId="766F56E3" w14:textId="77777777" w:rsidR="00613502" w:rsidRPr="00E8390E" w:rsidRDefault="00613502" w:rsidP="00093A2C">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BC460" id="Text Box 76" o:spid="_x0000_s1060" type="#_x0000_t202" style="position:absolute;margin-left:-62.55pt;margin-top:196.1pt;width:74.4pt;height:18.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" filled="f" stroked="f">
                <v:textbox>
                  <w:txbxContent>
                    <w:p w14:paraId="7A464FC6" w14:textId="77777777" w:rsidR="00613502" w:rsidRDefault="00613502" w:rsidP="00093A2C">
                      <w:pPr>
                        <w:pStyle w:val="BodyText"/>
                        <w:rPr>
                          <w:rFonts w:cs="Webdings"/>
                          <w:i/>
                          <w:noProof/>
                        </w:rPr>
                      </w:pPr>
                      <w:r>
                        <w:rPr>
                          <w:rFonts w:cs="Webdings"/>
                          <w:i/>
                          <w:noProof/>
                        </w:rPr>
                        <w:t>Figure 34</w:t>
                      </w:r>
                    </w:p>
                    <w:p w14:paraId="766F56E3" w14:textId="77777777" w:rsidR="00613502" w:rsidRPr="00E8390E" w:rsidRDefault="00613502" w:rsidP="00093A2C">
                      <w:pPr>
                        <w:pStyle w:val="BodyText"/>
                        <w:rPr>
                          <w:rFonts w:cs="Webdings"/>
                          <w:i/>
                          <w:noProof/>
                        </w:rPr>
                      </w:pPr>
                    </w:p>
                  </w:txbxContent>
                </v:textbox>
                <w10:wrap type="square"/>
              </v:shape>
            </w:pict>
          </mc:Fallback>
        </mc:AlternateContent>
      </w:r>
      <w:r w:rsidRPr="00093A2C">
        <w:rPr>
          <w:sz w:val="24"/>
        </w:rPr>
        <w:t xml:space="preserve"> </w:t>
      </w:r>
      <w:r>
        <w:rPr>
          <w:sz w:val="24"/>
        </w:rPr>
        <w:t>The image below is going to explain what is occurring during a fire drill (Figure 34)</w:t>
      </w:r>
    </w:p>
    <w:p w14:paraId="12B19BF0" w14:textId="77777777" w:rsidR="004D7A2E" w:rsidRPr="008A507F" w:rsidRDefault="004D7A2E" w:rsidP="004D7A2E">
      <w:pPr>
        <w:pStyle w:val="PartTitle"/>
        <w:framePr w:wrap="notBeside"/>
      </w:pPr>
      <w:r w:rsidRPr="008A507F">
        <w:t>Chapter</w:t>
      </w:r>
    </w:p>
    <w:p w14:paraId="42B813E3" w14:textId="77777777" w:rsidR="004D7A2E" w:rsidRPr="008A507F" w:rsidRDefault="004D7A2E" w:rsidP="004D7A2E">
      <w:pPr>
        <w:pStyle w:val="PartLabel"/>
        <w:framePr w:wrap="notBeside"/>
      </w:pPr>
      <w:r w:rsidRPr="008A507F">
        <w:t>3</w:t>
      </w:r>
    </w:p>
    <w:p w14:paraId="2ADFD32B" w14:textId="77777777" w:rsidR="004D7A2E" w:rsidRPr="008A507F" w:rsidRDefault="004D7A2E" w:rsidP="004D7A2E">
      <w:pPr>
        <w:pStyle w:val="ChapterTitle"/>
      </w:pPr>
      <w:r w:rsidRPr="008A507F">
        <w:t>Database Utilization</w:t>
      </w:r>
    </w:p>
    <w:p w14:paraId="67B4DB15" w14:textId="77777777" w:rsidR="004D7A2E" w:rsidRPr="008A507F" w:rsidRDefault="004D7A2E" w:rsidP="004D7A2E">
      <w:pPr>
        <w:pStyle w:val="ChapterSubtitle"/>
      </w:pPr>
      <w:r w:rsidRPr="008A507F">
        <w:rPr>
          <w:spacing w:val="-5"/>
        </w:rPr>
        <w:t xml:space="preserve">This chapter will explain how to utilize the database function and </w:t>
      </w:r>
      <w:r w:rsidR="008A507F" w:rsidRPr="008A507F">
        <w:rPr>
          <w:spacing w:val="-5"/>
        </w:rPr>
        <w:t>how-to</w:t>
      </w:r>
      <w:r w:rsidRPr="008A507F">
        <w:rPr>
          <w:spacing w:val="-5"/>
        </w:rPr>
        <w:t xml:space="preserve"> setup the database on a local drive or cloud drive.</w:t>
      </w:r>
    </w:p>
    <w:p w14:paraId="204592E4" w14:textId="77777777" w:rsidR="004D7A2E" w:rsidRPr="008A507F" w:rsidRDefault="004D7A2E" w:rsidP="004D7A2E">
      <w:pPr>
        <w:pStyle w:val="BodyTextKeep"/>
        <w:framePr w:dropCap="drop" w:lines="3" w:hSpace="60" w:wrap="around" w:vAnchor="text" w:hAnchor="text"/>
        <w:spacing w:after="0" w:line="849" w:lineRule="exact"/>
        <w:rPr>
          <w:position w:val="-10"/>
          <w:sz w:val="114"/>
        </w:rPr>
      </w:pPr>
      <w:r w:rsidRPr="008A507F">
        <w:rPr>
          <w:caps/>
          <w:position w:val="-10"/>
          <w:sz w:val="114"/>
        </w:rPr>
        <w:t>t</w:t>
      </w:r>
    </w:p>
    <w:p w14:paraId="2820FBA3" w14:textId="77777777" w:rsidR="004D7A2E" w:rsidRPr="008A507F" w:rsidRDefault="004D7A2E" w:rsidP="004D7A2E">
      <w:pPr>
        <w:pStyle w:val="BodyTextKeep"/>
      </w:pPr>
      <w:r w:rsidRPr="008A507F">
        <w:t xml:space="preserve">he fire alarm system comes equipped with a database tool which can log each and every fire drill, alarm or test. The database is saved on the admin panel by </w:t>
      </w:r>
      <w:r w:rsidR="008A507F" w:rsidRPr="008A507F">
        <w:t>default,</w:t>
      </w:r>
      <w:r w:rsidRPr="008A507F">
        <w:t xml:space="preserve"> but you can set it up to save on a local drive such as a </w:t>
      </w:r>
      <w:r w:rsidR="00E35777" w:rsidRPr="008A507F">
        <w:t>USB or on the cloud.</w:t>
      </w:r>
    </w:p>
    <w:p w14:paraId="146268A5" w14:textId="77777777" w:rsidR="004D7A2E" w:rsidRPr="008A507F" w:rsidRDefault="00E35777" w:rsidP="004D7A2E">
      <w:pPr>
        <w:pStyle w:val="BodyTextKeep"/>
        <w:jc w:val="center"/>
        <w:rPr>
          <w:rFonts w:ascii="Arial Black" w:hAnsi="Arial Black"/>
          <w:color w:val="808080" w:themeColor="background1" w:themeShade="80"/>
          <w:sz w:val="36"/>
        </w:rPr>
      </w:pPr>
      <w:r w:rsidRPr="008A507F">
        <w:rPr>
          <w:rFonts w:ascii="Arial Black" w:hAnsi="Arial Black"/>
          <w:color w:val="808080" w:themeColor="background1" w:themeShade="80"/>
          <w:sz w:val="36"/>
        </w:rPr>
        <w:t>How to setup USB</w:t>
      </w:r>
      <w:r w:rsidR="008A507F">
        <w:rPr>
          <w:rFonts w:ascii="Arial Black" w:hAnsi="Arial Black"/>
          <w:color w:val="808080" w:themeColor="background1" w:themeShade="80"/>
          <w:sz w:val="36"/>
        </w:rPr>
        <w:t xml:space="preserve"> database</w:t>
      </w:r>
      <w:r w:rsidRPr="008A507F">
        <w:rPr>
          <w:rFonts w:ascii="Arial Black" w:hAnsi="Arial Black"/>
          <w:color w:val="808080" w:themeColor="background1" w:themeShade="80"/>
          <w:sz w:val="36"/>
        </w:rPr>
        <w:t xml:space="preserve"> saving</w:t>
      </w:r>
    </w:p>
    <w:p w14:paraId="1E553FE9" w14:textId="77777777" w:rsidR="008A507F" w:rsidRDefault="00E35777" w:rsidP="00DB10A1">
      <w:pPr>
        <w:pStyle w:val="BodyTextKeep"/>
        <w:numPr>
          <w:ilvl w:val="0"/>
          <w:numId w:val="7"/>
        </w:numPr>
        <w:spacing w:after="0"/>
      </w:pPr>
      <w:r w:rsidRPr="008A507F">
        <w:t xml:space="preserve">Locate the USB input on the bottom of the fire alarm system module </w:t>
      </w:r>
      <w:r w:rsidR="00093A2C">
        <w:t>(Figure 35)</w:t>
      </w:r>
    </w:p>
    <w:p w14:paraId="47818970" w14:textId="77777777" w:rsidR="00E35777" w:rsidRPr="008A507F" w:rsidRDefault="00E35777" w:rsidP="00DB10A1">
      <w:pPr>
        <w:pStyle w:val="BodyTextKeep"/>
        <w:numPr>
          <w:ilvl w:val="0"/>
          <w:numId w:val="7"/>
        </w:numPr>
        <w:spacing w:after="0"/>
      </w:pPr>
      <w:r w:rsidRPr="008A507F">
        <w:t>Input your USB drive</w:t>
      </w:r>
    </w:p>
    <w:p w14:paraId="4F826594" w14:textId="77777777" w:rsidR="00E35777" w:rsidRPr="008A507F" w:rsidRDefault="00E35777" w:rsidP="00DB10A1">
      <w:pPr>
        <w:pStyle w:val="BodyText"/>
        <w:numPr>
          <w:ilvl w:val="0"/>
          <w:numId w:val="7"/>
        </w:numPr>
        <w:spacing w:after="0"/>
      </w:pPr>
      <w:r w:rsidRPr="008A507F">
        <w:t>Open the Database function by selecting DB</w:t>
      </w:r>
    </w:p>
    <w:p w14:paraId="587FBB13" w14:textId="1844A742" w:rsidR="00E35777" w:rsidRPr="008A507F" w:rsidRDefault="00E35777" w:rsidP="00DB10A1">
      <w:pPr>
        <w:pStyle w:val="BodyText"/>
        <w:numPr>
          <w:ilvl w:val="0"/>
          <w:numId w:val="7"/>
        </w:numPr>
        <w:spacing w:after="0"/>
      </w:pPr>
      <w:r w:rsidRPr="008A507F">
        <w:t xml:space="preserve">Your database will be saved onto the </w:t>
      </w:r>
      <w:r w:rsidR="003344F7">
        <w:t>USB</w:t>
      </w:r>
      <w:r w:rsidRPr="008A507F">
        <w:t xml:space="preserve"> in a .txt format</w:t>
      </w:r>
    </w:p>
    <w:p w14:paraId="3738BFB7" w14:textId="77777777" w:rsidR="004D7A2E" w:rsidRPr="008A507F" w:rsidRDefault="008A507F" w:rsidP="004D7A2E">
      <w:pPr>
        <w:rPr>
          <w:spacing w:val="-5"/>
          <w:sz w:val="24"/>
        </w:rPr>
      </w:pPr>
      <w:r w:rsidRPr="008A507F">
        <w:rPr>
          <w:noProof/>
          <w:lang w:val="en-GB" w:eastAsia="en-GB"/>
        </w:rPr>
        <w:drawing>
          <wp:anchor distT="0" distB="0" distL="114300" distR="114300" simplePos="0" relativeHeight="251720704" behindDoc="1" locked="0" layoutInCell="1" allowOverlap="1" wp14:anchorId="1F62620F" wp14:editId="1C589F5C">
            <wp:simplePos x="0" y="0"/>
            <wp:positionH relativeFrom="margin">
              <wp:align>center</wp:align>
            </wp:positionH>
            <wp:positionV relativeFrom="paragraph">
              <wp:posOffset>502729</wp:posOffset>
            </wp:positionV>
            <wp:extent cx="3579699" cy="2328990"/>
            <wp:effectExtent l="0" t="0" r="1905" b="0"/>
            <wp:wrapTight wrapText="bothSides">
              <wp:wrapPolygon edited="0">
                <wp:start x="0" y="0"/>
                <wp:lineTo x="0" y="21382"/>
                <wp:lineTo x="21497" y="21382"/>
                <wp:lineTo x="2149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4">
                      <a:extLst>
                        <a:ext uri="{28A0092B-C50C-407E-A947-70E740481C1C}">
                          <a14:useLocalDpi xmlns:a14="http://schemas.microsoft.com/office/drawing/2010/main" val="0"/>
                        </a:ext>
                      </a:extLst>
                    </a:blip>
                    <a:srcRect l="16547" t="3612" r="23218" b="26736"/>
                    <a:stretch/>
                  </pic:blipFill>
                  <pic:spPr bwMode="auto">
                    <a:xfrm>
                      <a:off x="0" y="0"/>
                      <a:ext cx="3579699" cy="2328990"/>
                    </a:xfrm>
                    <a:prstGeom prst="rect">
                      <a:avLst/>
                    </a:prstGeom>
                    <a:noFill/>
                    <a:ln>
                      <a:noFill/>
                    </a:ln>
                    <a:extLst>
                      <a:ext uri="{53640926-AAD7-44D8-BBD7-CCE9431645EC}">
                        <a14:shadowObscured xmlns:a14="http://schemas.microsoft.com/office/drawing/2010/main"/>
                      </a:ext>
                    </a:extLst>
                  </pic:spPr>
                </pic:pic>
              </a:graphicData>
            </a:graphic>
          </wp:anchor>
        </w:drawing>
      </w:r>
      <w:r w:rsidR="004D7A2E" w:rsidRPr="008A507F">
        <w:br w:type="page"/>
      </w:r>
      <w:r w:rsidR="00093A2C">
        <w:rPr>
          <w:noProof/>
          <w:lang w:val="en-GB" w:eastAsia="en-GB"/>
        </w:rPr>
        <mc:AlternateContent>
          <mc:Choice Requires="wps">
            <w:drawing>
              <wp:anchor distT="0" distB="0" distL="114300" distR="114300" simplePos="0" relativeHeight="251794432" behindDoc="0" locked="0" layoutInCell="1" allowOverlap="1" wp14:anchorId="0EF4B956" wp14:editId="5D76BFF4">
                <wp:simplePos x="0" y="0"/>
                <wp:positionH relativeFrom="column">
                  <wp:posOffset>-794385</wp:posOffset>
                </wp:positionH>
                <wp:positionV relativeFrom="paragraph">
                  <wp:posOffset>1506220</wp:posOffset>
                </wp:positionV>
                <wp:extent cx="944880" cy="231140"/>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4EA1B88B" w14:textId="77777777" w:rsidR="00613502" w:rsidRDefault="00613502" w:rsidP="00093A2C">
                            <w:pPr>
                              <w:pStyle w:val="BodyText"/>
                              <w:rPr>
                                <w:rFonts w:cs="Webdings"/>
                                <w:i/>
                                <w:noProof/>
                              </w:rPr>
                            </w:pPr>
                            <w:r>
                              <w:rPr>
                                <w:rFonts w:cs="Webdings"/>
                                <w:i/>
                                <w:noProof/>
                              </w:rPr>
                              <w:t>Figure 35</w:t>
                            </w:r>
                          </w:p>
                          <w:p w14:paraId="2D317AB9" w14:textId="77777777" w:rsidR="00613502" w:rsidRPr="00E8390E" w:rsidRDefault="00613502" w:rsidP="00093A2C">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4B956" id="Text Box 77" o:spid="_x0000_s1061" type="#_x0000_t202" style="position:absolute;margin-left:-62.55pt;margin-top:118.6pt;width:74.4pt;height:18.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" filled="f" stroked="f">
                <v:textbox>
                  <w:txbxContent>
                    <w:p w14:paraId="4EA1B88B" w14:textId="77777777" w:rsidR="00613502" w:rsidRDefault="00613502" w:rsidP="00093A2C">
                      <w:pPr>
                        <w:pStyle w:val="BodyText"/>
                        <w:rPr>
                          <w:rFonts w:cs="Webdings"/>
                          <w:i/>
                          <w:noProof/>
                        </w:rPr>
                      </w:pPr>
                      <w:r>
                        <w:rPr>
                          <w:rFonts w:cs="Webdings"/>
                          <w:i/>
                          <w:noProof/>
                        </w:rPr>
                        <w:t>Figure 35</w:t>
                      </w:r>
                    </w:p>
                    <w:p w14:paraId="2D317AB9" w14:textId="77777777" w:rsidR="00613502" w:rsidRPr="00E8390E" w:rsidRDefault="00613502" w:rsidP="00093A2C">
                      <w:pPr>
                        <w:pStyle w:val="BodyText"/>
                        <w:rPr>
                          <w:rFonts w:cs="Webdings"/>
                          <w:i/>
                          <w:noProof/>
                        </w:rPr>
                      </w:pPr>
                    </w:p>
                  </w:txbxContent>
                </v:textbox>
                <w10:wrap type="square"/>
              </v:shape>
            </w:pict>
          </mc:Fallback>
        </mc:AlternateContent>
      </w:r>
    </w:p>
    <w:p w14:paraId="171F93F8" w14:textId="77777777" w:rsidR="009C235F" w:rsidRPr="008A507F" w:rsidRDefault="009C235F">
      <w:pPr>
        <w:rPr>
          <w:color w:val="808080"/>
          <w:spacing w:val="-25"/>
          <w:kern w:val="28"/>
          <w:sz w:val="32"/>
        </w:rPr>
      </w:pPr>
    </w:p>
    <w:p w14:paraId="317C4552" w14:textId="77777777" w:rsidR="008A507F" w:rsidRPr="008A507F" w:rsidRDefault="008A507F" w:rsidP="008A507F">
      <w:pPr>
        <w:pStyle w:val="BodyTextKeep"/>
        <w:jc w:val="center"/>
        <w:rPr>
          <w:rFonts w:ascii="Arial Black" w:hAnsi="Arial Black"/>
          <w:color w:val="808080" w:themeColor="background1" w:themeShade="80"/>
          <w:sz w:val="36"/>
        </w:rPr>
      </w:pPr>
      <w:r w:rsidRPr="008A507F">
        <w:rPr>
          <w:rFonts w:ascii="Arial Black" w:hAnsi="Arial Black"/>
          <w:color w:val="808080" w:themeColor="background1" w:themeShade="80"/>
          <w:sz w:val="36"/>
        </w:rPr>
        <w:t xml:space="preserve">How to setup </w:t>
      </w:r>
      <w:r>
        <w:rPr>
          <w:rFonts w:ascii="Arial Black" w:hAnsi="Arial Black"/>
          <w:color w:val="808080" w:themeColor="background1" w:themeShade="80"/>
          <w:sz w:val="36"/>
        </w:rPr>
        <w:t>cloud database</w:t>
      </w:r>
      <w:r w:rsidRPr="008A507F">
        <w:rPr>
          <w:rFonts w:ascii="Arial Black" w:hAnsi="Arial Black"/>
          <w:color w:val="808080" w:themeColor="background1" w:themeShade="80"/>
          <w:sz w:val="36"/>
        </w:rPr>
        <w:t xml:space="preserve"> saving</w:t>
      </w:r>
    </w:p>
    <w:p w14:paraId="077C256C" w14:textId="77777777" w:rsidR="008A507F" w:rsidRDefault="008A507F" w:rsidP="00DB10A1">
      <w:pPr>
        <w:pStyle w:val="BodyText"/>
        <w:numPr>
          <w:ilvl w:val="0"/>
          <w:numId w:val="8"/>
        </w:numPr>
        <w:spacing w:after="0"/>
      </w:pPr>
      <w:r>
        <w:t xml:space="preserve">Create an account and log into our website – </w:t>
      </w:r>
      <w:hyperlink r:id="rId45" w:history="1">
        <w:r w:rsidRPr="00602E84">
          <w:rPr>
            <w:rStyle w:val="Hyperlink"/>
          </w:rPr>
          <w:t>http://www.bucksfirealarms.com</w:t>
        </w:r>
      </w:hyperlink>
    </w:p>
    <w:p w14:paraId="40B4506A" w14:textId="77777777" w:rsidR="008A507F" w:rsidRDefault="008A507F" w:rsidP="00DB10A1">
      <w:pPr>
        <w:pStyle w:val="BodyText"/>
        <w:numPr>
          <w:ilvl w:val="0"/>
          <w:numId w:val="8"/>
        </w:numPr>
        <w:spacing w:after="0"/>
      </w:pPr>
      <w:r>
        <w:t>Navigate to Admin panel</w:t>
      </w:r>
    </w:p>
    <w:p w14:paraId="607DC47A" w14:textId="77777777" w:rsidR="008A507F" w:rsidRDefault="008A507F" w:rsidP="00DB10A1">
      <w:pPr>
        <w:pStyle w:val="BodyText"/>
        <w:numPr>
          <w:ilvl w:val="0"/>
          <w:numId w:val="8"/>
        </w:numPr>
        <w:spacing w:after="0"/>
      </w:pPr>
      <w:r>
        <w:t>Select “Automatically backup my database to the cloud</w:t>
      </w:r>
    </w:p>
    <w:p w14:paraId="53E77195" w14:textId="77777777" w:rsidR="008A507F" w:rsidRDefault="008A507F" w:rsidP="00DB10A1">
      <w:pPr>
        <w:pStyle w:val="BodyText"/>
        <w:numPr>
          <w:ilvl w:val="0"/>
          <w:numId w:val="8"/>
        </w:numPr>
        <w:spacing w:after="0"/>
      </w:pPr>
      <w:r>
        <w:t>Enter the number displayed in the admin panel</w:t>
      </w:r>
    </w:p>
    <w:p w14:paraId="70FD453B" w14:textId="77777777" w:rsidR="008A507F" w:rsidRDefault="008A507F" w:rsidP="008A507F">
      <w:pPr>
        <w:pStyle w:val="BodyText"/>
        <w:spacing w:after="0"/>
        <w:ind w:left="1080"/>
      </w:pPr>
    </w:p>
    <w:p w14:paraId="3F55DC0C" w14:textId="77777777" w:rsidR="008A507F" w:rsidRPr="008A507F" w:rsidRDefault="008A507F" w:rsidP="005419A6">
      <w:pPr>
        <w:pStyle w:val="Heading7"/>
        <w:framePr w:wrap="around"/>
        <w:rPr>
          <w:sz w:val="44"/>
        </w:rPr>
      </w:pPr>
      <w:r w:rsidRPr="008A507F">
        <w:t>Note – For this to work your fire admin panel must be in range of WiFi</w:t>
      </w:r>
    </w:p>
    <w:p w14:paraId="5BE79CB0" w14:textId="77777777" w:rsidR="008A507F" w:rsidRDefault="008A507F">
      <w:pPr>
        <w:rPr>
          <w:color w:val="808080"/>
          <w:spacing w:val="-25"/>
          <w:kern w:val="28"/>
          <w:sz w:val="32"/>
        </w:rPr>
      </w:pPr>
    </w:p>
    <w:p w14:paraId="5F72EE18" w14:textId="77777777" w:rsidR="002E667E" w:rsidRDefault="008A507F">
      <w:pPr>
        <w:rPr>
          <w:color w:val="808080"/>
          <w:spacing w:val="-25"/>
          <w:kern w:val="28"/>
          <w:sz w:val="32"/>
        </w:rPr>
      </w:pPr>
      <w:r>
        <w:rPr>
          <w:color w:val="808080"/>
          <w:spacing w:val="-25"/>
          <w:kern w:val="28"/>
          <w:sz w:val="32"/>
        </w:rPr>
        <w:br w:type="page"/>
      </w:r>
    </w:p>
    <w:p w14:paraId="5724E69C" w14:textId="77777777" w:rsidR="002E667E" w:rsidRPr="008A507F" w:rsidRDefault="002E667E" w:rsidP="002E667E">
      <w:pPr>
        <w:pStyle w:val="PartTitle"/>
        <w:framePr w:wrap="notBeside"/>
      </w:pPr>
      <w:r w:rsidRPr="008A507F">
        <w:t>Chapter</w:t>
      </w:r>
    </w:p>
    <w:p w14:paraId="3DAFCAFC" w14:textId="77777777" w:rsidR="002E667E" w:rsidRPr="008A507F" w:rsidRDefault="002E667E" w:rsidP="002E667E">
      <w:pPr>
        <w:pStyle w:val="PartLabel"/>
        <w:framePr w:wrap="notBeside"/>
      </w:pPr>
      <w:r>
        <w:t>4</w:t>
      </w:r>
    </w:p>
    <w:p w14:paraId="1C0AF6FF" w14:textId="40FDC0A7" w:rsidR="002E667E" w:rsidRPr="008A507F" w:rsidRDefault="00BA659A" w:rsidP="002E667E">
      <w:pPr>
        <w:pStyle w:val="ChapterTitle"/>
      </w:pPr>
      <w:r>
        <w:t>Edit Configuration</w:t>
      </w:r>
    </w:p>
    <w:p w14:paraId="6BB2591E" w14:textId="4EF7ABD4" w:rsidR="002E667E" w:rsidRPr="008A507F" w:rsidRDefault="002E667E" w:rsidP="002E667E">
      <w:pPr>
        <w:pStyle w:val="ChapterSubtitle"/>
      </w:pPr>
      <w:r w:rsidRPr="008A507F">
        <w:rPr>
          <w:spacing w:val="-5"/>
        </w:rPr>
        <w:t xml:space="preserve">This chapter will explain how to </w:t>
      </w:r>
      <w:r w:rsidR="00F46290">
        <w:rPr>
          <w:spacing w:val="-5"/>
        </w:rPr>
        <w:t>edit the configuration of the automatic fire alarm</w:t>
      </w:r>
      <w:r w:rsidRPr="008A507F">
        <w:rPr>
          <w:spacing w:val="-5"/>
        </w:rPr>
        <w:t>.</w:t>
      </w:r>
    </w:p>
    <w:p w14:paraId="3411D4DA" w14:textId="77777777" w:rsidR="002E667E" w:rsidRPr="008A507F" w:rsidRDefault="002E667E" w:rsidP="002E667E">
      <w:pPr>
        <w:pStyle w:val="BodyTextKeep"/>
        <w:framePr w:dropCap="drop" w:lines="3" w:hSpace="60" w:wrap="around" w:vAnchor="text" w:hAnchor="text"/>
        <w:spacing w:after="0" w:line="849" w:lineRule="exact"/>
        <w:rPr>
          <w:position w:val="-10"/>
          <w:sz w:val="114"/>
        </w:rPr>
      </w:pPr>
      <w:r w:rsidRPr="008A507F">
        <w:rPr>
          <w:caps/>
          <w:position w:val="-10"/>
          <w:sz w:val="114"/>
        </w:rPr>
        <w:t>t</w:t>
      </w:r>
    </w:p>
    <w:p w14:paraId="2B1F79E7" w14:textId="1567553B" w:rsidR="002E667E" w:rsidRDefault="00F46290" w:rsidP="002E667E">
      <w:pPr>
        <w:pStyle w:val="BodyTextKeep"/>
      </w:pPr>
      <w:r>
        <w:t xml:space="preserve">he edit configuration is a function </w:t>
      </w:r>
      <w:r w:rsidR="008F08D5">
        <w:t>that comes with the fire control unit that allows you to edit the loadout of what the automatic fire detection system will do, you can disable or enable several functions that will run when a fire alarm is automatically detected or started from the fire control unit.</w:t>
      </w:r>
    </w:p>
    <w:p w14:paraId="71944A10" w14:textId="27C09DF8" w:rsidR="008F08D5" w:rsidRPr="008F08D5" w:rsidRDefault="008F08D5" w:rsidP="008F08D5">
      <w:pPr>
        <w:pStyle w:val="BodyText"/>
      </w:pPr>
    </w:p>
    <w:p w14:paraId="60EA3C06" w14:textId="72FF05F8" w:rsidR="002E667E" w:rsidRDefault="008F08D5" w:rsidP="002E667E">
      <w:pPr>
        <w:pStyle w:val="BodyTextKeep"/>
        <w:jc w:val="center"/>
        <w:rPr>
          <w:rFonts w:ascii="Arial Black" w:hAnsi="Arial Black"/>
          <w:color w:val="808080" w:themeColor="background1" w:themeShade="80"/>
          <w:sz w:val="36"/>
        </w:rPr>
      </w:pPr>
      <w:r>
        <w:rPr>
          <w:rFonts w:ascii="Arial Black" w:hAnsi="Arial Black"/>
          <w:color w:val="808080" w:themeColor="background1" w:themeShade="80"/>
          <w:sz w:val="36"/>
        </w:rPr>
        <w:t>How to operate</w:t>
      </w:r>
    </w:p>
    <w:p w14:paraId="150DA7E5" w14:textId="1DC17400" w:rsidR="008F08D5" w:rsidRDefault="008F08D5" w:rsidP="008F08D5">
      <w:pPr>
        <w:pStyle w:val="BodyText"/>
      </w:pPr>
      <w:r>
        <w:t>1. Unlock the fire control module by entering your 6-digit pin</w:t>
      </w:r>
    </w:p>
    <w:p w14:paraId="47EEBD61" w14:textId="7A9C52BF" w:rsidR="008F08D5" w:rsidRDefault="008F08D5" w:rsidP="008F08D5">
      <w:pPr>
        <w:pStyle w:val="BodyText"/>
      </w:pPr>
      <w:r>
        <w:t>2. Select the EC function for edit configuration</w:t>
      </w:r>
    </w:p>
    <w:p w14:paraId="2CE40D21" w14:textId="3A53F3C3" w:rsidR="00962091" w:rsidRDefault="008F08D5" w:rsidP="008F08D5">
      <w:pPr>
        <w:pStyle w:val="BodyText"/>
      </w:pPr>
      <w:r>
        <w:t>3. Cycle through each function and select enable or disable to meet make your choice</w:t>
      </w:r>
    </w:p>
    <w:p w14:paraId="59F6AFDE" w14:textId="0A7A3B6F" w:rsidR="00962091" w:rsidRDefault="002115A8">
      <w:pPr>
        <w:rPr>
          <w:spacing w:val="-5"/>
          <w:sz w:val="24"/>
        </w:rPr>
      </w:pPr>
      <w:r>
        <w:rPr>
          <w:noProof/>
          <w:lang w:val="en-GB" w:eastAsia="en-GB"/>
        </w:rPr>
        <w:drawing>
          <wp:anchor distT="0" distB="0" distL="114300" distR="114300" simplePos="0" relativeHeight="251809792" behindDoc="1" locked="0" layoutInCell="1" allowOverlap="1" wp14:anchorId="07BA8229" wp14:editId="56E3E260">
            <wp:simplePos x="0" y="0"/>
            <wp:positionH relativeFrom="column">
              <wp:posOffset>952500</wp:posOffset>
            </wp:positionH>
            <wp:positionV relativeFrom="paragraph">
              <wp:posOffset>6350</wp:posOffset>
            </wp:positionV>
            <wp:extent cx="4191000" cy="2486025"/>
            <wp:effectExtent l="0" t="0" r="0" b="9525"/>
            <wp:wrapTight wrapText="bothSides">
              <wp:wrapPolygon edited="0">
                <wp:start x="0" y="0"/>
                <wp:lineTo x="0" y="21517"/>
                <wp:lineTo x="21502" y="21517"/>
                <wp:lineTo x="2150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1000" cy="2486025"/>
                    </a:xfrm>
                    <a:prstGeom prst="rect">
                      <a:avLst/>
                    </a:prstGeom>
                    <a:noFill/>
                    <a:ln>
                      <a:noFill/>
                    </a:ln>
                  </pic:spPr>
                </pic:pic>
              </a:graphicData>
            </a:graphic>
          </wp:anchor>
        </w:drawing>
      </w:r>
      <w:r w:rsidR="00962091">
        <w:br w:type="page"/>
      </w:r>
    </w:p>
    <w:p w14:paraId="608A77BD" w14:textId="77777777" w:rsidR="005419A6" w:rsidRPr="00093A2C" w:rsidRDefault="005419A6" w:rsidP="005419A6">
      <w:pPr>
        <w:pStyle w:val="Heading7"/>
        <w:framePr w:wrap="around" w:x="4018" w:y="426"/>
      </w:pPr>
      <w:r w:rsidRPr="00093A2C">
        <w:t>Note – to completely reset your configuration to the default you can press the ‘Reset’ button on the bottom of the device by using a paperclip.</w:t>
      </w:r>
      <w:r w:rsidRPr="00093A2C">
        <w:rPr>
          <w:noProof/>
        </w:rPr>
        <w:t xml:space="preserve"> </w:t>
      </w:r>
    </w:p>
    <w:p w14:paraId="652C9BDE" w14:textId="77777777" w:rsidR="008F08D5" w:rsidRDefault="008F08D5" w:rsidP="008F08D5">
      <w:pPr>
        <w:pStyle w:val="BodyText"/>
      </w:pPr>
    </w:p>
    <w:p w14:paraId="6092970B" w14:textId="38EFE261" w:rsidR="008F08D5" w:rsidRPr="008F08D5" w:rsidRDefault="008F08D5" w:rsidP="008F08D5">
      <w:pPr>
        <w:pStyle w:val="BodyText"/>
      </w:pPr>
    </w:p>
    <w:p w14:paraId="72B97AD4" w14:textId="697E61A5" w:rsidR="002E667E" w:rsidRDefault="005419A6">
      <w:pPr>
        <w:rPr>
          <w:color w:val="808080"/>
          <w:spacing w:val="-25"/>
          <w:kern w:val="28"/>
          <w:sz w:val="32"/>
        </w:rPr>
      </w:pPr>
      <w:r>
        <w:rPr>
          <w:noProof/>
          <w:lang w:val="en-GB" w:eastAsia="en-GB"/>
        </w:rPr>
        <mc:AlternateContent>
          <mc:Choice Requires="wps">
            <w:drawing>
              <wp:anchor distT="0" distB="0" distL="114300" distR="114300" simplePos="0" relativeHeight="251796480" behindDoc="0" locked="0" layoutInCell="1" allowOverlap="1" wp14:anchorId="6A4AA62F" wp14:editId="4B024371">
                <wp:simplePos x="0" y="0"/>
                <wp:positionH relativeFrom="column">
                  <wp:posOffset>-798195</wp:posOffset>
                </wp:positionH>
                <wp:positionV relativeFrom="paragraph">
                  <wp:posOffset>2480310</wp:posOffset>
                </wp:positionV>
                <wp:extent cx="944880" cy="231140"/>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056C6759" w14:textId="77777777" w:rsidR="00613502" w:rsidRDefault="00613502" w:rsidP="00093A2C">
                            <w:pPr>
                              <w:pStyle w:val="BodyText"/>
                              <w:rPr>
                                <w:rFonts w:cs="Webdings"/>
                                <w:i/>
                                <w:noProof/>
                              </w:rPr>
                            </w:pPr>
                            <w:r>
                              <w:rPr>
                                <w:rFonts w:cs="Webdings"/>
                                <w:i/>
                                <w:noProof/>
                              </w:rPr>
                              <w:t>Figure 36</w:t>
                            </w:r>
                          </w:p>
                          <w:p w14:paraId="2AC57BDA" w14:textId="77777777" w:rsidR="00613502" w:rsidRPr="00E8390E" w:rsidRDefault="00613502" w:rsidP="00093A2C">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AA62F" id="Text Box 78" o:spid="_x0000_s1062" type="#_x0000_t202" style="position:absolute;margin-left:-62.85pt;margin-top:195.3pt;width:74.4pt;height:18.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" filled="f" stroked="f">
                <v:textbox>
                  <w:txbxContent>
                    <w:p w14:paraId="056C6759" w14:textId="77777777" w:rsidR="00613502" w:rsidRDefault="00613502" w:rsidP="00093A2C">
                      <w:pPr>
                        <w:pStyle w:val="BodyText"/>
                        <w:rPr>
                          <w:rFonts w:cs="Webdings"/>
                          <w:i/>
                          <w:noProof/>
                        </w:rPr>
                      </w:pPr>
                      <w:r>
                        <w:rPr>
                          <w:rFonts w:cs="Webdings"/>
                          <w:i/>
                          <w:noProof/>
                        </w:rPr>
                        <w:t>Figure 36</w:t>
                      </w:r>
                    </w:p>
                    <w:p w14:paraId="2AC57BDA" w14:textId="77777777" w:rsidR="00613502" w:rsidRPr="00E8390E" w:rsidRDefault="00613502" w:rsidP="00093A2C">
                      <w:pPr>
                        <w:pStyle w:val="BodyText"/>
                        <w:rPr>
                          <w:rFonts w:cs="Webdings"/>
                          <w:i/>
                          <w:noProof/>
                        </w:rPr>
                      </w:pPr>
                    </w:p>
                  </w:txbxContent>
                </v:textbox>
                <w10:wrap type="square"/>
              </v:shape>
            </w:pict>
          </mc:Fallback>
        </mc:AlternateContent>
      </w:r>
      <w:r w:rsidRPr="008A507F">
        <w:rPr>
          <w:noProof/>
          <w:lang w:val="en-GB" w:eastAsia="en-GB"/>
        </w:rPr>
        <w:drawing>
          <wp:anchor distT="0" distB="0" distL="114300" distR="114300" simplePos="0" relativeHeight="251722752" behindDoc="1" locked="0" layoutInCell="1" allowOverlap="1" wp14:anchorId="557C725A" wp14:editId="3074ED54">
            <wp:simplePos x="0" y="0"/>
            <wp:positionH relativeFrom="margin">
              <wp:posOffset>867410</wp:posOffset>
            </wp:positionH>
            <wp:positionV relativeFrom="paragraph">
              <wp:posOffset>1400175</wp:posOffset>
            </wp:positionV>
            <wp:extent cx="3579495" cy="2328545"/>
            <wp:effectExtent l="0" t="0" r="1905" b="0"/>
            <wp:wrapTight wrapText="bothSides">
              <wp:wrapPolygon edited="0">
                <wp:start x="0" y="0"/>
                <wp:lineTo x="0" y="21382"/>
                <wp:lineTo x="21497" y="21382"/>
                <wp:lineTo x="2149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4">
                      <a:extLst>
                        <a:ext uri="{28A0092B-C50C-407E-A947-70E740481C1C}">
                          <a14:useLocalDpi xmlns:a14="http://schemas.microsoft.com/office/drawing/2010/main" val="0"/>
                        </a:ext>
                      </a:extLst>
                    </a:blip>
                    <a:srcRect l="16547" t="3612" r="23218" b="26736"/>
                    <a:stretch/>
                  </pic:blipFill>
                  <pic:spPr bwMode="auto">
                    <a:xfrm>
                      <a:off x="0" y="0"/>
                      <a:ext cx="3579495" cy="2328545"/>
                    </a:xfrm>
                    <a:prstGeom prst="rect">
                      <a:avLst/>
                    </a:prstGeom>
                    <a:noFill/>
                    <a:ln>
                      <a:noFill/>
                    </a:ln>
                    <a:extLst>
                      <a:ext uri="{53640926-AAD7-44D8-BBD7-CCE9431645EC}">
                        <a14:shadowObscured xmlns:a14="http://schemas.microsoft.com/office/drawing/2010/main"/>
                      </a:ext>
                    </a:extLst>
                  </pic:spPr>
                </pic:pic>
              </a:graphicData>
            </a:graphic>
          </wp:anchor>
        </w:drawing>
      </w:r>
      <w:r w:rsidR="002E667E">
        <w:rPr>
          <w:color w:val="808080"/>
          <w:spacing w:val="-25"/>
          <w:kern w:val="28"/>
          <w:sz w:val="32"/>
        </w:rPr>
        <w:br w:type="page"/>
      </w:r>
    </w:p>
    <w:p w14:paraId="50A9FE31" w14:textId="77777777" w:rsidR="002E667E" w:rsidRPr="008A507F" w:rsidRDefault="002E667E" w:rsidP="002E667E">
      <w:pPr>
        <w:pStyle w:val="PartTitle"/>
        <w:framePr w:wrap="notBeside"/>
      </w:pPr>
      <w:r w:rsidRPr="008A507F">
        <w:t>Chapter</w:t>
      </w:r>
    </w:p>
    <w:p w14:paraId="24897C4A" w14:textId="77777777" w:rsidR="002E667E" w:rsidRPr="008A507F" w:rsidRDefault="002E667E" w:rsidP="002E667E">
      <w:pPr>
        <w:pStyle w:val="PartLabel"/>
        <w:framePr w:wrap="notBeside"/>
      </w:pPr>
      <w:r>
        <w:t>5</w:t>
      </w:r>
    </w:p>
    <w:p w14:paraId="4971D83B" w14:textId="77777777" w:rsidR="002E667E" w:rsidRPr="008A507F" w:rsidRDefault="002E667E" w:rsidP="002E667E">
      <w:pPr>
        <w:pStyle w:val="ChapterTitle"/>
      </w:pPr>
      <w:r>
        <w:t>Error messages and Recovery Procedures</w:t>
      </w:r>
    </w:p>
    <w:p w14:paraId="2F8135DD" w14:textId="74E5A83E" w:rsidR="002E667E" w:rsidRPr="008A507F" w:rsidRDefault="002E667E" w:rsidP="002E667E">
      <w:pPr>
        <w:pStyle w:val="ChapterSubtitle"/>
      </w:pPr>
      <w:r w:rsidRPr="008A507F">
        <w:rPr>
          <w:spacing w:val="-5"/>
        </w:rPr>
        <w:t xml:space="preserve">This chapter will </w:t>
      </w:r>
      <w:r w:rsidR="00962091">
        <w:rPr>
          <w:spacing w:val="-5"/>
        </w:rPr>
        <w:t>explai</w:t>
      </w:r>
      <w:r w:rsidRPr="008A507F">
        <w:rPr>
          <w:spacing w:val="-5"/>
        </w:rPr>
        <w:t>n</w:t>
      </w:r>
      <w:r w:rsidR="00962091">
        <w:rPr>
          <w:spacing w:val="-5"/>
        </w:rPr>
        <w:t xml:space="preserve"> what specific error messages mean and their potential affect as well as</w:t>
      </w:r>
      <w:r w:rsidRPr="008A507F">
        <w:rPr>
          <w:spacing w:val="-5"/>
        </w:rPr>
        <w:t xml:space="preserve"> how t</w:t>
      </w:r>
      <w:r w:rsidR="00962091">
        <w:rPr>
          <w:spacing w:val="-5"/>
        </w:rPr>
        <w:t>o recover from the</w:t>
      </w:r>
    </w:p>
    <w:p w14:paraId="0AFC1E61" w14:textId="6F4013C2" w:rsidR="002E667E" w:rsidRPr="008A507F" w:rsidRDefault="00962091" w:rsidP="002E667E">
      <w:pPr>
        <w:pStyle w:val="BodyTextKeep"/>
        <w:framePr w:dropCap="drop" w:lines="3" w:hSpace="60" w:wrap="around" w:vAnchor="text" w:hAnchor="text"/>
        <w:spacing w:after="0" w:line="849" w:lineRule="exact"/>
        <w:rPr>
          <w:position w:val="-10"/>
          <w:sz w:val="114"/>
        </w:rPr>
      </w:pPr>
      <w:r>
        <w:rPr>
          <w:caps/>
          <w:position w:val="-10"/>
          <w:sz w:val="114"/>
        </w:rPr>
        <w:t>E</w:t>
      </w:r>
    </w:p>
    <w:p w14:paraId="05262078" w14:textId="0A1877BE" w:rsidR="002E667E" w:rsidRDefault="00962091" w:rsidP="002E667E">
      <w:pPr>
        <w:pStyle w:val="BodyTextKeep"/>
      </w:pPr>
      <w:r>
        <w:t xml:space="preserve">rror messages are a part of every system, as much as we have </w:t>
      </w:r>
      <w:r w:rsidR="00F24C7C">
        <w:t>tried to perfect our service there are a few error messages, however there are no errors that will stop the fire module from doing its intended purposes</w:t>
      </w:r>
      <w:r w:rsidR="00B007B1">
        <w:t>.</w:t>
      </w:r>
    </w:p>
    <w:p w14:paraId="4F363F24" w14:textId="77777777" w:rsidR="00B007B1" w:rsidRDefault="00B007B1" w:rsidP="00B007B1">
      <w:pPr>
        <w:pStyle w:val="BodyText"/>
      </w:pPr>
    </w:p>
    <w:p w14:paraId="6F2130C0" w14:textId="425162BD" w:rsidR="00B007B1" w:rsidRDefault="00B007B1" w:rsidP="00B007B1">
      <w:pPr>
        <w:pStyle w:val="BodyText"/>
      </w:pPr>
      <w:r>
        <w:t>Error code: 101 No Wi-Fi access</w:t>
      </w:r>
      <w:r w:rsidR="00577999">
        <w:t xml:space="preserve"> (Figure 37)</w:t>
      </w:r>
    </w:p>
    <w:p w14:paraId="67582C6F" w14:textId="3027ABF1" w:rsidR="00B007B1" w:rsidRDefault="00B007B1" w:rsidP="00B007B1">
      <w:pPr>
        <w:pStyle w:val="BodyText"/>
      </w:pPr>
      <w:r>
        <w:t>This error code is regarding the cloud backing up of the database, if you do not intent to back up your database you can ignore this. This error code is displaying as the module Is trying to upload your database onto the cloud however it cannot make a secure connection. This error will only occur if you have backed up your database to the cloud in the past. This can occur for many reasons:</w:t>
      </w:r>
    </w:p>
    <w:p w14:paraId="57BF3975" w14:textId="3A412106" w:rsidR="00B007B1" w:rsidRDefault="00B007B1" w:rsidP="00B007B1">
      <w:pPr>
        <w:pStyle w:val="BodyText"/>
      </w:pPr>
      <w:r>
        <w:t>- The module is out of Wi-Fi range</w:t>
      </w:r>
    </w:p>
    <w:p w14:paraId="11C8928E" w14:textId="21996453" w:rsidR="00B007B1" w:rsidRDefault="00B007B1" w:rsidP="00B007B1">
      <w:pPr>
        <w:pStyle w:val="BodyText"/>
      </w:pPr>
      <w:r>
        <w:t>- The module cannot connect due to interfering microwave radiation</w:t>
      </w:r>
    </w:p>
    <w:p w14:paraId="6F063BC1" w14:textId="20F8C76C" w:rsidR="00577999" w:rsidRDefault="00B007B1" w:rsidP="00B007B1">
      <w:pPr>
        <w:pStyle w:val="BodyText"/>
      </w:pPr>
      <w:r>
        <w:t>To fix this issue you should first try connecting to the Wi-Fi network via another device such as a mobile phone, if the phone also cannot connect try extending the range of the Wi-Fi signal by using a device such as a repeater, or if there are any large electronic devices (such as a fridge) in between the router and admin panel try relocating the router or admin panel. If these do not fix your issue press the RESET button on the bottom of the device (Figure 35)</w:t>
      </w:r>
    </w:p>
    <w:p w14:paraId="41D9EEFC" w14:textId="03073535" w:rsidR="00577999" w:rsidRDefault="00577999">
      <w:pPr>
        <w:rPr>
          <w:spacing w:val="-5"/>
          <w:sz w:val="24"/>
        </w:rPr>
      </w:pPr>
      <w:r>
        <w:rPr>
          <w:noProof/>
          <w:lang w:val="en-GB" w:eastAsia="en-GB"/>
        </w:rPr>
        <mc:AlternateContent>
          <mc:Choice Requires="wps">
            <w:drawing>
              <wp:anchor distT="0" distB="0" distL="114300" distR="114300" simplePos="0" relativeHeight="251812864" behindDoc="0" locked="0" layoutInCell="1" allowOverlap="1" wp14:anchorId="6100B744" wp14:editId="5C771FDC">
                <wp:simplePos x="0" y="0"/>
                <wp:positionH relativeFrom="page">
                  <wp:align>right</wp:align>
                </wp:positionH>
                <wp:positionV relativeFrom="paragraph">
                  <wp:posOffset>405130</wp:posOffset>
                </wp:positionV>
                <wp:extent cx="944880" cy="23114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407742ED" w14:textId="7655F674" w:rsidR="00613502" w:rsidRDefault="00613502" w:rsidP="00577999">
                            <w:pPr>
                              <w:pStyle w:val="BodyText"/>
                              <w:rPr>
                                <w:rFonts w:cs="Webdings"/>
                                <w:i/>
                                <w:noProof/>
                              </w:rPr>
                            </w:pPr>
                            <w:r>
                              <w:rPr>
                                <w:rFonts w:cs="Webdings"/>
                                <w:i/>
                                <w:noProof/>
                              </w:rPr>
                              <w:t>Figure 37</w:t>
                            </w:r>
                          </w:p>
                          <w:p w14:paraId="3A4F41C2" w14:textId="77777777" w:rsidR="00613502" w:rsidRPr="00E8390E" w:rsidRDefault="00613502" w:rsidP="00577999">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0B744" id="Text Box 75" o:spid="_x0000_s1063" type="#_x0000_t202" style="position:absolute;margin-left:23.2pt;margin-top:31.9pt;width:74.4pt;height:18.2pt;z-index:251812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" filled="f" stroked="f">
                <v:textbox>
                  <w:txbxContent>
                    <w:p w14:paraId="407742ED" w14:textId="7655F674" w:rsidR="00613502" w:rsidRDefault="00613502" w:rsidP="00577999">
                      <w:pPr>
                        <w:pStyle w:val="BodyText"/>
                        <w:rPr>
                          <w:rFonts w:cs="Webdings"/>
                          <w:i/>
                          <w:noProof/>
                        </w:rPr>
                      </w:pPr>
                      <w:r>
                        <w:rPr>
                          <w:rFonts w:cs="Webdings"/>
                          <w:i/>
                          <w:noProof/>
                        </w:rPr>
                        <w:t>Figure 37</w:t>
                      </w:r>
                    </w:p>
                    <w:p w14:paraId="3A4F41C2" w14:textId="77777777" w:rsidR="00613502" w:rsidRPr="00E8390E" w:rsidRDefault="00613502" w:rsidP="00577999">
                      <w:pPr>
                        <w:pStyle w:val="BodyText"/>
                        <w:rPr>
                          <w:rFonts w:cs="Webdings"/>
                          <w:i/>
                          <w:noProof/>
                        </w:rPr>
                      </w:pPr>
                    </w:p>
                  </w:txbxContent>
                </v:textbox>
                <w10:wrap type="square" anchorx="page"/>
              </v:shape>
            </w:pict>
          </mc:Fallback>
        </mc:AlternateContent>
      </w:r>
      <w:r>
        <w:rPr>
          <w:noProof/>
          <w:lang w:val="en-GB" w:eastAsia="en-GB"/>
        </w:rPr>
        <w:drawing>
          <wp:anchor distT="0" distB="0" distL="114300" distR="114300" simplePos="0" relativeHeight="251810816" behindDoc="1" locked="0" layoutInCell="1" allowOverlap="1" wp14:anchorId="1250B0E4" wp14:editId="6D655514">
            <wp:simplePos x="0" y="0"/>
            <wp:positionH relativeFrom="margin">
              <wp:align>right</wp:align>
            </wp:positionH>
            <wp:positionV relativeFrom="paragraph">
              <wp:posOffset>-336550</wp:posOffset>
            </wp:positionV>
            <wp:extent cx="2827522" cy="1447800"/>
            <wp:effectExtent l="0" t="0" r="0" b="0"/>
            <wp:wrapTight wrapText="bothSides">
              <wp:wrapPolygon edited="0">
                <wp:start x="0" y="0"/>
                <wp:lineTo x="0" y="21316"/>
                <wp:lineTo x="21396" y="21316"/>
                <wp:lineTo x="2139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27522" cy="1447800"/>
                    </a:xfrm>
                    <a:prstGeom prst="rect">
                      <a:avLst/>
                    </a:prstGeom>
                    <a:noFill/>
                    <a:ln>
                      <a:noFill/>
                    </a:ln>
                  </pic:spPr>
                </pic:pic>
              </a:graphicData>
            </a:graphic>
          </wp:anchor>
        </w:drawing>
      </w:r>
      <w:r>
        <w:br w:type="page"/>
      </w:r>
    </w:p>
    <w:p w14:paraId="5DF1C3FD" w14:textId="611A76A8" w:rsidR="00B007B1" w:rsidRDefault="00B007B1" w:rsidP="00B007B1">
      <w:pPr>
        <w:pStyle w:val="BodyText"/>
      </w:pPr>
    </w:p>
    <w:p w14:paraId="1D85A890" w14:textId="77777777" w:rsidR="00B007B1" w:rsidRDefault="00B007B1" w:rsidP="00B007B1">
      <w:pPr>
        <w:pStyle w:val="BodyText"/>
      </w:pPr>
    </w:p>
    <w:p w14:paraId="2A783391" w14:textId="77777777" w:rsidR="000D596F" w:rsidRDefault="000D596F" w:rsidP="00B007B1">
      <w:pPr>
        <w:pStyle w:val="BodyText"/>
      </w:pPr>
    </w:p>
    <w:p w14:paraId="605F0D6D" w14:textId="77777777" w:rsidR="000D596F" w:rsidRDefault="000D596F" w:rsidP="00B007B1">
      <w:pPr>
        <w:pStyle w:val="BodyText"/>
      </w:pPr>
    </w:p>
    <w:p w14:paraId="2BA0521D" w14:textId="3DF643EF" w:rsidR="00B007B1" w:rsidRDefault="00B007B1" w:rsidP="00B007B1">
      <w:pPr>
        <w:pStyle w:val="BodyText"/>
      </w:pPr>
      <w:r>
        <w:t>Error code</w:t>
      </w:r>
      <w:r w:rsidR="000D596F">
        <w:t>:</w:t>
      </w:r>
      <w:r>
        <w:t xml:space="preserve"> 007</w:t>
      </w:r>
      <w:r w:rsidR="000D596F">
        <w:t xml:space="preserve"> </w:t>
      </w:r>
      <w:r w:rsidR="000576EE">
        <w:t>A</w:t>
      </w:r>
      <w:r w:rsidR="000D596F">
        <w:t>larm not connected</w:t>
      </w:r>
      <w:r w:rsidR="00577999">
        <w:t xml:space="preserve"> (Figure 38)</w:t>
      </w:r>
    </w:p>
    <w:p w14:paraId="5500769A" w14:textId="30570F9C" w:rsidR="000576EE" w:rsidRDefault="000D596F" w:rsidP="00B007B1">
      <w:pPr>
        <w:pStyle w:val="BodyText"/>
      </w:pPr>
      <w:r>
        <w:t>This error is regarding the hardware of the fire alarms themselves, this occurs when the admin panel is not connected to any alarms, this error is critical and if you have this please report it immediately to our 24/7 customer support and we will send over a technician immediately.</w:t>
      </w:r>
      <w:r w:rsidR="000576EE">
        <w:t xml:space="preserve"> (See chapter 1)</w:t>
      </w:r>
    </w:p>
    <w:p w14:paraId="6D084522" w14:textId="334DBC4A" w:rsidR="00577999" w:rsidRDefault="00577999" w:rsidP="00B007B1">
      <w:pPr>
        <w:pStyle w:val="BodyText"/>
      </w:pPr>
      <w:r>
        <w:rPr>
          <w:noProof/>
          <w:lang w:val="en-GB" w:eastAsia="en-GB"/>
        </w:rPr>
        <mc:AlternateContent>
          <mc:Choice Requires="wps">
            <w:drawing>
              <wp:anchor distT="0" distB="0" distL="114300" distR="114300" simplePos="0" relativeHeight="251816960" behindDoc="0" locked="0" layoutInCell="1" allowOverlap="1" wp14:anchorId="3DA86CCE" wp14:editId="569190FE">
                <wp:simplePos x="0" y="0"/>
                <wp:positionH relativeFrom="page">
                  <wp:posOffset>3943350</wp:posOffset>
                </wp:positionH>
                <wp:positionV relativeFrom="paragraph">
                  <wp:posOffset>581025</wp:posOffset>
                </wp:positionV>
                <wp:extent cx="944880" cy="231140"/>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68D1E755" w14:textId="6FE21BCA" w:rsidR="00613502" w:rsidRDefault="00613502" w:rsidP="00577999">
                            <w:pPr>
                              <w:pStyle w:val="BodyText"/>
                              <w:rPr>
                                <w:rFonts w:cs="Webdings"/>
                                <w:i/>
                                <w:noProof/>
                              </w:rPr>
                            </w:pPr>
                            <w:r>
                              <w:rPr>
                                <w:rFonts w:cs="Webdings"/>
                                <w:i/>
                                <w:noProof/>
                              </w:rPr>
                              <w:t>Figure 38</w:t>
                            </w:r>
                          </w:p>
                          <w:p w14:paraId="57A4A276" w14:textId="77777777" w:rsidR="00613502" w:rsidRPr="00E8390E" w:rsidRDefault="00613502" w:rsidP="00577999">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86CCE" id="Text Box 86" o:spid="_x0000_s1064" type="#_x0000_t202" style="position:absolute;left:0;text-align:left;margin-left:310.5pt;margin-top:45.75pt;width:74.4pt;height:18.2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" filled="f" stroked="f">
                <v:textbox>
                  <w:txbxContent>
                    <w:p w14:paraId="68D1E755" w14:textId="6FE21BCA" w:rsidR="00613502" w:rsidRDefault="00613502" w:rsidP="00577999">
                      <w:pPr>
                        <w:pStyle w:val="BodyText"/>
                        <w:rPr>
                          <w:rFonts w:cs="Webdings"/>
                          <w:i/>
                          <w:noProof/>
                        </w:rPr>
                      </w:pPr>
                      <w:r>
                        <w:rPr>
                          <w:rFonts w:cs="Webdings"/>
                          <w:i/>
                          <w:noProof/>
                        </w:rPr>
                        <w:t>Figure 38</w:t>
                      </w:r>
                    </w:p>
                    <w:p w14:paraId="57A4A276" w14:textId="77777777" w:rsidR="00613502" w:rsidRPr="00E8390E" w:rsidRDefault="00613502" w:rsidP="00577999">
                      <w:pPr>
                        <w:pStyle w:val="BodyText"/>
                        <w:rPr>
                          <w:rFonts w:cs="Webdings"/>
                          <w:i/>
                          <w:noProof/>
                        </w:rPr>
                      </w:pPr>
                    </w:p>
                  </w:txbxContent>
                </v:textbox>
                <w10:wrap type="square" anchorx="page"/>
              </v:shape>
            </w:pict>
          </mc:Fallback>
        </mc:AlternateContent>
      </w:r>
      <w:r>
        <w:rPr>
          <w:noProof/>
          <w:lang w:val="en-GB" w:eastAsia="en-GB"/>
        </w:rPr>
        <w:drawing>
          <wp:inline distT="0" distB="0" distL="0" distR="0" wp14:anchorId="1710B41D" wp14:editId="00029AFA">
            <wp:extent cx="2790825" cy="1429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90825" cy="1429010"/>
                    </a:xfrm>
                    <a:prstGeom prst="rect">
                      <a:avLst/>
                    </a:prstGeom>
                    <a:noFill/>
                    <a:ln>
                      <a:noFill/>
                    </a:ln>
                  </pic:spPr>
                </pic:pic>
              </a:graphicData>
            </a:graphic>
          </wp:inline>
        </w:drawing>
      </w:r>
    </w:p>
    <w:p w14:paraId="4FFE97BB" w14:textId="1646BEEE" w:rsidR="000D596F" w:rsidRDefault="000D596F" w:rsidP="00B007B1">
      <w:pPr>
        <w:pStyle w:val="BodyText"/>
      </w:pPr>
    </w:p>
    <w:p w14:paraId="750FC077" w14:textId="1BE8EF60" w:rsidR="000D596F" w:rsidRDefault="000D596F" w:rsidP="00B007B1">
      <w:pPr>
        <w:pStyle w:val="BodyText"/>
      </w:pPr>
      <w:r>
        <w:t xml:space="preserve">Error code: </w:t>
      </w:r>
      <w:r w:rsidR="00790EFD">
        <w:t xml:space="preserve">212 </w:t>
      </w:r>
      <w:r w:rsidR="000576EE">
        <w:t>Module not connected</w:t>
      </w:r>
      <w:r w:rsidR="00577999">
        <w:t xml:space="preserve"> (Figure 39)</w:t>
      </w:r>
    </w:p>
    <w:p w14:paraId="05B48C9E" w14:textId="764FA809" w:rsidR="000576EE" w:rsidRDefault="000576EE" w:rsidP="00B007B1">
      <w:pPr>
        <w:pStyle w:val="BodyText"/>
      </w:pPr>
      <w:r>
        <w:t xml:space="preserve">This error is regarding one or more of the modules (Vents, door locking, </w:t>
      </w:r>
      <w:r w:rsidR="00316A9F">
        <w:t>etc.</w:t>
      </w:r>
      <w:r>
        <w:t>) not being configured or connected correctly, if your fire alarm system in your building does not contain one of the modules you can ignore this error, however if you are receiving this error and you have the contextual module please call our 24/7 customer support and we will send over a technician as soon as possible. (See chapter 1)</w:t>
      </w:r>
    </w:p>
    <w:p w14:paraId="427B3F16" w14:textId="1EFEE2C1" w:rsidR="00577999" w:rsidRDefault="00577999" w:rsidP="00B007B1">
      <w:pPr>
        <w:pStyle w:val="BodyText"/>
      </w:pPr>
      <w:r>
        <w:rPr>
          <w:noProof/>
          <w:lang w:val="en-GB" w:eastAsia="en-GB"/>
        </w:rPr>
        <mc:AlternateContent>
          <mc:Choice Requires="wps">
            <w:drawing>
              <wp:anchor distT="0" distB="0" distL="114300" distR="114300" simplePos="0" relativeHeight="251814912" behindDoc="0" locked="0" layoutInCell="1" allowOverlap="1" wp14:anchorId="1D0D571C" wp14:editId="158AE9CC">
                <wp:simplePos x="0" y="0"/>
                <wp:positionH relativeFrom="page">
                  <wp:posOffset>3931920</wp:posOffset>
                </wp:positionH>
                <wp:positionV relativeFrom="paragraph">
                  <wp:posOffset>734695</wp:posOffset>
                </wp:positionV>
                <wp:extent cx="944880" cy="23114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7BA54233" w14:textId="255A2303" w:rsidR="00613502" w:rsidRDefault="00613502" w:rsidP="00577999">
                            <w:pPr>
                              <w:pStyle w:val="BodyText"/>
                              <w:rPr>
                                <w:rFonts w:cs="Webdings"/>
                                <w:i/>
                                <w:noProof/>
                              </w:rPr>
                            </w:pPr>
                            <w:r>
                              <w:rPr>
                                <w:rFonts w:cs="Webdings"/>
                                <w:i/>
                                <w:noProof/>
                              </w:rPr>
                              <w:t>Figure 39</w:t>
                            </w:r>
                          </w:p>
                          <w:p w14:paraId="0DE992E5" w14:textId="77777777" w:rsidR="00613502" w:rsidRPr="00E8390E" w:rsidRDefault="00613502" w:rsidP="00577999">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D571C" id="Text Box 85" o:spid="_x0000_s1065" type="#_x0000_t202" style="position:absolute;left:0;text-align:left;margin-left:309.6pt;margin-top:57.85pt;width:74.4pt;height:18.2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" filled="f" stroked="f">
                <v:textbox>
                  <w:txbxContent>
                    <w:p w14:paraId="7BA54233" w14:textId="255A2303" w:rsidR="00613502" w:rsidRDefault="00613502" w:rsidP="00577999">
                      <w:pPr>
                        <w:pStyle w:val="BodyText"/>
                        <w:rPr>
                          <w:rFonts w:cs="Webdings"/>
                          <w:i/>
                          <w:noProof/>
                        </w:rPr>
                      </w:pPr>
                      <w:r>
                        <w:rPr>
                          <w:rFonts w:cs="Webdings"/>
                          <w:i/>
                          <w:noProof/>
                        </w:rPr>
                        <w:t>Figure 39</w:t>
                      </w:r>
                    </w:p>
                    <w:p w14:paraId="0DE992E5" w14:textId="77777777" w:rsidR="00613502" w:rsidRPr="00E8390E" w:rsidRDefault="00613502" w:rsidP="00577999">
                      <w:pPr>
                        <w:pStyle w:val="BodyText"/>
                        <w:rPr>
                          <w:rFonts w:cs="Webdings"/>
                          <w:i/>
                          <w:noProof/>
                        </w:rPr>
                      </w:pPr>
                    </w:p>
                  </w:txbxContent>
                </v:textbox>
                <w10:wrap type="square" anchorx="page"/>
              </v:shape>
            </w:pict>
          </mc:Fallback>
        </mc:AlternateContent>
      </w:r>
      <w:r>
        <w:rPr>
          <w:noProof/>
          <w:lang w:val="en-GB" w:eastAsia="en-GB"/>
        </w:rPr>
        <w:drawing>
          <wp:inline distT="0" distB="0" distL="0" distR="0" wp14:anchorId="5E1713EA" wp14:editId="479417E8">
            <wp:extent cx="2819400" cy="1443641"/>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27081" cy="1447574"/>
                    </a:xfrm>
                    <a:prstGeom prst="rect">
                      <a:avLst/>
                    </a:prstGeom>
                    <a:noFill/>
                    <a:ln>
                      <a:noFill/>
                    </a:ln>
                  </pic:spPr>
                </pic:pic>
              </a:graphicData>
            </a:graphic>
          </wp:inline>
        </w:drawing>
      </w:r>
    </w:p>
    <w:p w14:paraId="6BAF0A4C" w14:textId="620C8518" w:rsidR="00577999" w:rsidRDefault="00577999">
      <w:pPr>
        <w:rPr>
          <w:spacing w:val="-5"/>
          <w:sz w:val="24"/>
        </w:rPr>
      </w:pPr>
      <w:r>
        <w:br w:type="page"/>
      </w:r>
    </w:p>
    <w:p w14:paraId="3E74A789" w14:textId="77777777" w:rsidR="000576EE" w:rsidRDefault="000576EE" w:rsidP="00B007B1">
      <w:pPr>
        <w:pStyle w:val="BodyText"/>
      </w:pPr>
    </w:p>
    <w:p w14:paraId="4D62BB8E" w14:textId="3A829B5F" w:rsidR="000576EE" w:rsidRDefault="000576EE" w:rsidP="00B007B1">
      <w:pPr>
        <w:pStyle w:val="BodyText"/>
      </w:pPr>
      <w:r>
        <w:t>Error code: 333 Database connection error</w:t>
      </w:r>
      <w:r w:rsidR="00577999">
        <w:t xml:space="preserve"> (Figure 40)</w:t>
      </w:r>
    </w:p>
    <w:p w14:paraId="2B844BE5" w14:textId="77777777" w:rsidR="00577999" w:rsidRDefault="000576EE" w:rsidP="00B007B1">
      <w:pPr>
        <w:pStyle w:val="BodyText"/>
      </w:pPr>
      <w:r>
        <w:t xml:space="preserve">This error is due to the system not being able to write alarm information into the database, this is likely due to the system clock being out of sync. </w:t>
      </w:r>
    </w:p>
    <w:p w14:paraId="6CA9EA71" w14:textId="144D69C6" w:rsidR="000576EE" w:rsidRDefault="000576EE" w:rsidP="00B007B1">
      <w:pPr>
        <w:pStyle w:val="BodyText"/>
      </w:pPr>
      <w:r>
        <w:t>To fix this error you must reset the button by pressing the reset key at the bottom of the module (Figure 36)</w:t>
      </w:r>
    </w:p>
    <w:p w14:paraId="4324B46E" w14:textId="18FFC635" w:rsidR="000576EE" w:rsidRDefault="00577999" w:rsidP="00B007B1">
      <w:pPr>
        <w:pStyle w:val="BodyText"/>
      </w:pPr>
      <w:r>
        <w:rPr>
          <w:noProof/>
          <w:lang w:val="en-GB" w:eastAsia="en-GB"/>
        </w:rPr>
        <mc:AlternateContent>
          <mc:Choice Requires="wps">
            <w:drawing>
              <wp:anchor distT="0" distB="0" distL="114300" distR="114300" simplePos="0" relativeHeight="251821056" behindDoc="0" locked="0" layoutInCell="1" allowOverlap="1" wp14:anchorId="7130E915" wp14:editId="1D326909">
                <wp:simplePos x="0" y="0"/>
                <wp:positionH relativeFrom="page">
                  <wp:posOffset>3676650</wp:posOffset>
                </wp:positionH>
                <wp:positionV relativeFrom="paragraph">
                  <wp:posOffset>628650</wp:posOffset>
                </wp:positionV>
                <wp:extent cx="944880" cy="231140"/>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241E2329" w14:textId="1F59E6BB" w:rsidR="00613502" w:rsidRDefault="00613502" w:rsidP="00577999">
                            <w:pPr>
                              <w:pStyle w:val="BodyText"/>
                              <w:rPr>
                                <w:rFonts w:cs="Webdings"/>
                                <w:i/>
                                <w:noProof/>
                              </w:rPr>
                            </w:pPr>
                            <w:r>
                              <w:rPr>
                                <w:rFonts w:cs="Webdings"/>
                                <w:i/>
                                <w:noProof/>
                              </w:rPr>
                              <w:t>Figure 40</w:t>
                            </w:r>
                          </w:p>
                          <w:p w14:paraId="33379E5B" w14:textId="77777777" w:rsidR="00613502" w:rsidRPr="00E8390E" w:rsidRDefault="00613502" w:rsidP="00577999">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0E915" id="Text Box 88" o:spid="_x0000_s1066" type="#_x0000_t202" style="position:absolute;left:0;text-align:left;margin-left:289.5pt;margin-top:49.5pt;width:74.4pt;height:18.2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" filled="f" stroked="f">
                <v:textbox>
                  <w:txbxContent>
                    <w:p w14:paraId="241E2329" w14:textId="1F59E6BB" w:rsidR="00613502" w:rsidRDefault="00613502" w:rsidP="00577999">
                      <w:pPr>
                        <w:pStyle w:val="BodyText"/>
                        <w:rPr>
                          <w:rFonts w:cs="Webdings"/>
                          <w:i/>
                          <w:noProof/>
                        </w:rPr>
                      </w:pPr>
                      <w:r>
                        <w:rPr>
                          <w:rFonts w:cs="Webdings"/>
                          <w:i/>
                          <w:noProof/>
                        </w:rPr>
                        <w:t>Figure 40</w:t>
                      </w:r>
                    </w:p>
                    <w:p w14:paraId="33379E5B" w14:textId="77777777" w:rsidR="00613502" w:rsidRPr="00E8390E" w:rsidRDefault="00613502" w:rsidP="00577999">
                      <w:pPr>
                        <w:pStyle w:val="BodyText"/>
                        <w:rPr>
                          <w:rFonts w:cs="Webdings"/>
                          <w:i/>
                          <w:noProof/>
                        </w:rPr>
                      </w:pPr>
                    </w:p>
                  </w:txbxContent>
                </v:textbox>
                <w10:wrap type="square" anchorx="page"/>
              </v:shape>
            </w:pict>
          </mc:Fallback>
        </mc:AlternateContent>
      </w:r>
      <w:r>
        <w:rPr>
          <w:noProof/>
          <w:lang w:val="en-GB" w:eastAsia="en-GB"/>
        </w:rPr>
        <w:drawing>
          <wp:inline distT="0" distB="0" distL="0" distR="0" wp14:anchorId="4BF41C8B" wp14:editId="2FEFD871">
            <wp:extent cx="2567092" cy="131445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78142" cy="1320108"/>
                    </a:xfrm>
                    <a:prstGeom prst="rect">
                      <a:avLst/>
                    </a:prstGeom>
                    <a:noFill/>
                    <a:ln>
                      <a:noFill/>
                    </a:ln>
                  </pic:spPr>
                </pic:pic>
              </a:graphicData>
            </a:graphic>
          </wp:inline>
        </w:drawing>
      </w:r>
    </w:p>
    <w:p w14:paraId="6A21566C" w14:textId="6CC6FBCE" w:rsidR="000576EE" w:rsidRDefault="000576EE" w:rsidP="00B007B1">
      <w:pPr>
        <w:pStyle w:val="BodyText"/>
      </w:pPr>
      <w:r>
        <w:t>Error code 123: Incorrect configuration set</w:t>
      </w:r>
      <w:r w:rsidR="00577999">
        <w:t xml:space="preserve"> (Figure 41)</w:t>
      </w:r>
    </w:p>
    <w:p w14:paraId="3ECEA023" w14:textId="5FEB2DF1" w:rsidR="000576EE" w:rsidRDefault="000576EE" w:rsidP="00B007B1">
      <w:pPr>
        <w:pStyle w:val="BodyText"/>
      </w:pPr>
      <w:r>
        <w:t>This error will occur when you have used the edit configuration function to change the automatic fire alarm to not trigger any function.</w:t>
      </w:r>
    </w:p>
    <w:p w14:paraId="5C4E4D77" w14:textId="77A5B39D" w:rsidR="000576EE" w:rsidRDefault="000576EE" w:rsidP="00B007B1">
      <w:pPr>
        <w:pStyle w:val="BodyText"/>
      </w:pPr>
      <w:r>
        <w:t xml:space="preserve">To resolve this </w:t>
      </w:r>
      <w:r w:rsidR="00577999">
        <w:t>error,</w:t>
      </w:r>
      <w:r>
        <w:t xml:space="preserve"> you must navigate to the edit configuration tool and enable some functions.  (</w:t>
      </w:r>
      <w:r w:rsidR="002115A8">
        <w:t>See chapter 4)</w:t>
      </w:r>
    </w:p>
    <w:p w14:paraId="0AE54957" w14:textId="4E07B6E1" w:rsidR="00577999" w:rsidRDefault="00577999" w:rsidP="00B007B1">
      <w:pPr>
        <w:pStyle w:val="BodyText"/>
      </w:pPr>
      <w:r>
        <w:rPr>
          <w:noProof/>
          <w:lang w:val="en-GB" w:eastAsia="en-GB"/>
        </w:rPr>
        <mc:AlternateContent>
          <mc:Choice Requires="wps">
            <w:drawing>
              <wp:anchor distT="0" distB="0" distL="114300" distR="114300" simplePos="0" relativeHeight="251819008" behindDoc="0" locked="0" layoutInCell="1" allowOverlap="1" wp14:anchorId="317910A6" wp14:editId="77EC5356">
                <wp:simplePos x="0" y="0"/>
                <wp:positionH relativeFrom="page">
                  <wp:posOffset>3789045</wp:posOffset>
                </wp:positionH>
                <wp:positionV relativeFrom="paragraph">
                  <wp:posOffset>591820</wp:posOffset>
                </wp:positionV>
                <wp:extent cx="944880" cy="23114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50511748" w14:textId="6B2A2F89" w:rsidR="00613502" w:rsidRDefault="00613502" w:rsidP="00577999">
                            <w:pPr>
                              <w:pStyle w:val="BodyText"/>
                              <w:rPr>
                                <w:rFonts w:cs="Webdings"/>
                                <w:i/>
                                <w:noProof/>
                              </w:rPr>
                            </w:pPr>
                            <w:r>
                              <w:rPr>
                                <w:rFonts w:cs="Webdings"/>
                                <w:i/>
                                <w:noProof/>
                              </w:rPr>
                              <w:t>Figure 41</w:t>
                            </w:r>
                          </w:p>
                          <w:p w14:paraId="51F70B95" w14:textId="77777777" w:rsidR="00613502" w:rsidRPr="00E8390E" w:rsidRDefault="00613502" w:rsidP="00577999">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910A6" id="Text Box 87" o:spid="_x0000_s1067" type="#_x0000_t202" style="position:absolute;left:0;text-align:left;margin-left:298.35pt;margin-top:46.6pt;width:74.4pt;height:18.2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" filled="f" stroked="f">
                <v:textbox>
                  <w:txbxContent>
                    <w:p w14:paraId="50511748" w14:textId="6B2A2F89" w:rsidR="00613502" w:rsidRDefault="00613502" w:rsidP="00577999">
                      <w:pPr>
                        <w:pStyle w:val="BodyText"/>
                        <w:rPr>
                          <w:rFonts w:cs="Webdings"/>
                          <w:i/>
                          <w:noProof/>
                        </w:rPr>
                      </w:pPr>
                      <w:r>
                        <w:rPr>
                          <w:rFonts w:cs="Webdings"/>
                          <w:i/>
                          <w:noProof/>
                        </w:rPr>
                        <w:t>Figure 41</w:t>
                      </w:r>
                    </w:p>
                    <w:p w14:paraId="51F70B95" w14:textId="77777777" w:rsidR="00613502" w:rsidRPr="00E8390E" w:rsidRDefault="00613502" w:rsidP="00577999">
                      <w:pPr>
                        <w:pStyle w:val="BodyText"/>
                        <w:rPr>
                          <w:rFonts w:cs="Webdings"/>
                          <w:i/>
                          <w:noProof/>
                        </w:rPr>
                      </w:pPr>
                    </w:p>
                  </w:txbxContent>
                </v:textbox>
                <w10:wrap type="square" anchorx="page"/>
              </v:shape>
            </w:pict>
          </mc:Fallback>
        </mc:AlternateContent>
      </w:r>
      <w:r>
        <w:rPr>
          <w:noProof/>
          <w:lang w:val="en-GB" w:eastAsia="en-GB"/>
        </w:rPr>
        <w:drawing>
          <wp:inline distT="0" distB="0" distL="0" distR="0" wp14:anchorId="6C9AF81D" wp14:editId="6DF1E379">
            <wp:extent cx="2626591" cy="13335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5338" cy="1337941"/>
                    </a:xfrm>
                    <a:prstGeom prst="rect">
                      <a:avLst/>
                    </a:prstGeom>
                    <a:noFill/>
                    <a:ln>
                      <a:noFill/>
                    </a:ln>
                  </pic:spPr>
                </pic:pic>
              </a:graphicData>
            </a:graphic>
          </wp:inline>
        </w:drawing>
      </w:r>
    </w:p>
    <w:p w14:paraId="0E65B206" w14:textId="77777777" w:rsidR="00577999" w:rsidRDefault="00577999">
      <w:pPr>
        <w:rPr>
          <w:spacing w:val="-5"/>
          <w:sz w:val="24"/>
        </w:rPr>
      </w:pPr>
      <w:r>
        <w:br w:type="page"/>
      </w:r>
    </w:p>
    <w:p w14:paraId="578C1BAD" w14:textId="77777777" w:rsidR="002115A8" w:rsidRDefault="002115A8" w:rsidP="00B007B1">
      <w:pPr>
        <w:pStyle w:val="BodyText"/>
      </w:pPr>
    </w:p>
    <w:p w14:paraId="123A879B" w14:textId="284626E5" w:rsidR="002115A8" w:rsidRDefault="002115A8" w:rsidP="00B007B1">
      <w:pPr>
        <w:pStyle w:val="BodyText"/>
      </w:pPr>
      <w:r>
        <w:t>Error 013: Incorrect Pin</w:t>
      </w:r>
      <w:r w:rsidR="00577999">
        <w:t xml:space="preserve"> (Figure 42)</w:t>
      </w:r>
    </w:p>
    <w:p w14:paraId="44B41EE4" w14:textId="7BD2DBFF" w:rsidR="00577999" w:rsidRDefault="002115A8" w:rsidP="00B007B1">
      <w:pPr>
        <w:pStyle w:val="BodyText"/>
      </w:pPr>
      <w:r>
        <w:t xml:space="preserve">This error will occur when you have entered your pin incorrectly while </w:t>
      </w:r>
      <w:r w:rsidR="00577999">
        <w:t>unlocking the module.</w:t>
      </w:r>
    </w:p>
    <w:p w14:paraId="25A85F56" w14:textId="44D69BB2" w:rsidR="002115A8" w:rsidRDefault="00577999" w:rsidP="00B007B1">
      <w:pPr>
        <w:pStyle w:val="BodyText"/>
      </w:pPr>
      <w:r>
        <w:t>To resolve this try re-entering your pin, if you have forgotten it please contact our 24/7 technical support (See chapter 6)</w:t>
      </w:r>
    </w:p>
    <w:p w14:paraId="60BBCD5B" w14:textId="781FE71C" w:rsidR="00577999" w:rsidRDefault="00577999" w:rsidP="00B007B1">
      <w:pPr>
        <w:pStyle w:val="BodyText"/>
      </w:pPr>
      <w:r>
        <w:rPr>
          <w:noProof/>
          <w:lang w:val="en-GB" w:eastAsia="en-GB"/>
        </w:rPr>
        <mc:AlternateContent>
          <mc:Choice Requires="wps">
            <w:drawing>
              <wp:anchor distT="0" distB="0" distL="114300" distR="114300" simplePos="0" relativeHeight="251823104" behindDoc="0" locked="0" layoutInCell="1" allowOverlap="1" wp14:anchorId="752870B7" wp14:editId="4A485A13">
                <wp:simplePos x="0" y="0"/>
                <wp:positionH relativeFrom="page">
                  <wp:posOffset>3941445</wp:posOffset>
                </wp:positionH>
                <wp:positionV relativeFrom="paragraph">
                  <wp:posOffset>687070</wp:posOffset>
                </wp:positionV>
                <wp:extent cx="944880" cy="23114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2906C8ED" w14:textId="6D817B59" w:rsidR="00613502" w:rsidRDefault="00613502" w:rsidP="00577999">
                            <w:pPr>
                              <w:pStyle w:val="BodyText"/>
                              <w:rPr>
                                <w:rFonts w:cs="Webdings"/>
                                <w:i/>
                                <w:noProof/>
                              </w:rPr>
                            </w:pPr>
                            <w:r>
                              <w:rPr>
                                <w:rFonts w:cs="Webdings"/>
                                <w:i/>
                                <w:noProof/>
                              </w:rPr>
                              <w:t>Figure 42</w:t>
                            </w:r>
                          </w:p>
                          <w:p w14:paraId="0456F109" w14:textId="77777777" w:rsidR="00613502" w:rsidRPr="00E8390E" w:rsidRDefault="00613502" w:rsidP="00577999">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870B7" id="Text Box 89" o:spid="_x0000_s1068" type="#_x0000_t202" style="position:absolute;left:0;text-align:left;margin-left:310.35pt;margin-top:54.1pt;width:74.4pt;height:18.2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" filled="f" stroked="f">
                <v:textbox>
                  <w:txbxContent>
                    <w:p w14:paraId="2906C8ED" w14:textId="6D817B59" w:rsidR="00613502" w:rsidRDefault="00613502" w:rsidP="00577999">
                      <w:pPr>
                        <w:pStyle w:val="BodyText"/>
                        <w:rPr>
                          <w:rFonts w:cs="Webdings"/>
                          <w:i/>
                          <w:noProof/>
                        </w:rPr>
                      </w:pPr>
                      <w:r>
                        <w:rPr>
                          <w:rFonts w:cs="Webdings"/>
                          <w:i/>
                          <w:noProof/>
                        </w:rPr>
                        <w:t>Figure 42</w:t>
                      </w:r>
                    </w:p>
                    <w:p w14:paraId="0456F109" w14:textId="77777777" w:rsidR="00613502" w:rsidRPr="00E8390E" w:rsidRDefault="00613502" w:rsidP="00577999">
                      <w:pPr>
                        <w:pStyle w:val="BodyText"/>
                        <w:rPr>
                          <w:rFonts w:cs="Webdings"/>
                          <w:i/>
                          <w:noProof/>
                        </w:rPr>
                      </w:pPr>
                    </w:p>
                  </w:txbxContent>
                </v:textbox>
                <w10:wrap type="square" anchorx="page"/>
              </v:shape>
            </w:pict>
          </mc:Fallback>
        </mc:AlternateContent>
      </w:r>
      <w:r>
        <w:rPr>
          <w:noProof/>
          <w:lang w:val="en-GB" w:eastAsia="en-GB"/>
        </w:rPr>
        <w:drawing>
          <wp:inline distT="0" distB="0" distL="0" distR="0" wp14:anchorId="2A51630C" wp14:editId="0746DABB">
            <wp:extent cx="2651227" cy="14573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6396" cy="1460166"/>
                    </a:xfrm>
                    <a:prstGeom prst="rect">
                      <a:avLst/>
                    </a:prstGeom>
                    <a:noFill/>
                    <a:ln>
                      <a:noFill/>
                    </a:ln>
                  </pic:spPr>
                </pic:pic>
              </a:graphicData>
            </a:graphic>
          </wp:inline>
        </w:drawing>
      </w:r>
    </w:p>
    <w:p w14:paraId="466DB818" w14:textId="102D5CB4" w:rsidR="000D596F" w:rsidRDefault="000D596F" w:rsidP="00B007B1">
      <w:pPr>
        <w:pStyle w:val="BodyText"/>
      </w:pPr>
    </w:p>
    <w:p w14:paraId="7D6EE022" w14:textId="77777777" w:rsidR="00B007B1" w:rsidRPr="00B007B1" w:rsidRDefault="00B007B1" w:rsidP="00B007B1">
      <w:pPr>
        <w:pStyle w:val="BodyText"/>
      </w:pPr>
    </w:p>
    <w:p w14:paraId="15AF80D7" w14:textId="6C13C225" w:rsidR="002E667E" w:rsidRDefault="002E667E" w:rsidP="00B007B1">
      <w:pPr>
        <w:rPr>
          <w:color w:val="808080"/>
          <w:spacing w:val="-25"/>
          <w:kern w:val="28"/>
          <w:sz w:val="32"/>
        </w:rPr>
      </w:pPr>
      <w:r>
        <w:rPr>
          <w:color w:val="808080"/>
          <w:spacing w:val="-25"/>
          <w:kern w:val="28"/>
          <w:sz w:val="32"/>
        </w:rPr>
        <w:br w:type="page"/>
      </w:r>
    </w:p>
    <w:p w14:paraId="08EE7B18" w14:textId="77777777" w:rsidR="00BA659A" w:rsidRPr="008A507F" w:rsidRDefault="00BA659A" w:rsidP="00BA659A">
      <w:pPr>
        <w:pStyle w:val="PartTitle"/>
        <w:framePr w:wrap="notBeside"/>
      </w:pPr>
      <w:r w:rsidRPr="008A507F">
        <w:t>Chapter</w:t>
      </w:r>
    </w:p>
    <w:p w14:paraId="3FF50A08" w14:textId="77777777" w:rsidR="00BA659A" w:rsidRPr="008A507F" w:rsidRDefault="00BA659A" w:rsidP="00BA659A">
      <w:pPr>
        <w:pStyle w:val="PartLabel"/>
        <w:framePr w:wrap="notBeside"/>
      </w:pPr>
      <w:r>
        <w:t>6</w:t>
      </w:r>
    </w:p>
    <w:p w14:paraId="368EA53B" w14:textId="77777777" w:rsidR="00BA659A" w:rsidRPr="008A507F" w:rsidRDefault="008F08D5" w:rsidP="00BA659A">
      <w:pPr>
        <w:pStyle w:val="ChapterTitle"/>
      </w:pPr>
      <w:r>
        <w:t>Forgot My Pin</w:t>
      </w:r>
    </w:p>
    <w:p w14:paraId="1965977C" w14:textId="77777777" w:rsidR="00BA659A" w:rsidRPr="008A507F" w:rsidRDefault="00BA659A" w:rsidP="00BA659A">
      <w:pPr>
        <w:pStyle w:val="ChapterSubtitle"/>
      </w:pPr>
      <w:r w:rsidRPr="008A507F">
        <w:rPr>
          <w:spacing w:val="-5"/>
        </w:rPr>
        <w:t>This chapter will explain how to</w:t>
      </w:r>
      <w:r w:rsidR="008F08D5">
        <w:rPr>
          <w:spacing w:val="-5"/>
        </w:rPr>
        <w:t xml:space="preserve"> reset your pin if you have forgotten it</w:t>
      </w:r>
      <w:r w:rsidRPr="008A507F">
        <w:rPr>
          <w:spacing w:val="-5"/>
        </w:rPr>
        <w:t>.</w:t>
      </w:r>
    </w:p>
    <w:p w14:paraId="69713BB9" w14:textId="47A36327" w:rsidR="00BA659A" w:rsidRPr="008A507F" w:rsidRDefault="001A340A" w:rsidP="00BA659A">
      <w:pPr>
        <w:pStyle w:val="BodyTextKeep"/>
        <w:framePr w:dropCap="drop" w:lines="3" w:hSpace="60" w:wrap="around" w:vAnchor="text" w:hAnchor="text"/>
        <w:spacing w:after="0" w:line="849" w:lineRule="exact"/>
        <w:rPr>
          <w:position w:val="-10"/>
          <w:sz w:val="114"/>
        </w:rPr>
      </w:pPr>
      <w:r>
        <w:rPr>
          <w:caps/>
          <w:position w:val="-10"/>
          <w:sz w:val="114"/>
        </w:rPr>
        <w:t>I</w:t>
      </w:r>
    </w:p>
    <w:p w14:paraId="380D1395" w14:textId="28E2FB4E" w:rsidR="00BA659A" w:rsidRPr="008A507F" w:rsidRDefault="001A340A" w:rsidP="00BA659A">
      <w:pPr>
        <w:pStyle w:val="BodyTextKeep"/>
      </w:pPr>
      <w:r>
        <w:t>f you have forgotten your pin there is no need to worry, your manual fire alarm activation will still work by pressing the big red X (Figure 18)</w:t>
      </w:r>
      <w:r w:rsidR="00B76858">
        <w:t xml:space="preserve">, however </w:t>
      </w:r>
      <w:r w:rsidR="00962091">
        <w:t>you</w:t>
      </w:r>
      <w:r w:rsidR="00B76858">
        <w:t xml:space="preserve"> must contact our technical support as soon as possible.</w:t>
      </w:r>
    </w:p>
    <w:p w14:paraId="68B4F9C4" w14:textId="3AF82F0E" w:rsidR="00BA659A" w:rsidRDefault="00BA659A" w:rsidP="00BA659A">
      <w:pPr>
        <w:pStyle w:val="BodyTextKeep"/>
        <w:jc w:val="center"/>
        <w:rPr>
          <w:rFonts w:ascii="Arial Black" w:hAnsi="Arial Black"/>
          <w:color w:val="808080" w:themeColor="background1" w:themeShade="80"/>
          <w:sz w:val="36"/>
        </w:rPr>
      </w:pPr>
      <w:r w:rsidRPr="008A507F">
        <w:rPr>
          <w:rFonts w:ascii="Arial Black" w:hAnsi="Arial Black"/>
          <w:color w:val="808080" w:themeColor="background1" w:themeShade="80"/>
          <w:sz w:val="36"/>
        </w:rPr>
        <w:t xml:space="preserve">How to </w:t>
      </w:r>
      <w:r w:rsidR="00B76858">
        <w:rPr>
          <w:rFonts w:ascii="Arial Black" w:hAnsi="Arial Black"/>
          <w:color w:val="808080" w:themeColor="background1" w:themeShade="80"/>
          <w:sz w:val="36"/>
        </w:rPr>
        <w:t>recover your pin</w:t>
      </w:r>
    </w:p>
    <w:p w14:paraId="5E31F058" w14:textId="4ED3FAEA" w:rsidR="00B76858" w:rsidRDefault="00B76858" w:rsidP="00B76858">
      <w:pPr>
        <w:pStyle w:val="BodyText"/>
      </w:pPr>
      <w:r>
        <w:t xml:space="preserve">If you have forgotten your pin you must call our </w:t>
      </w:r>
      <w:r w:rsidR="00D74A33">
        <w:t>24-hour</w:t>
      </w:r>
      <w:r>
        <w:t xml:space="preserve"> technical support line (020123456789), to provide you with a reset code and new pin we will need the serial number of the</w:t>
      </w:r>
      <w:r w:rsidR="00962091">
        <w:t xml:space="preserve"> device and we will look at our database and recover your passcode. If for some reason you cannot use a phone (we do not recommend this due to potential risk of yourselves) you can email us at </w:t>
      </w:r>
      <w:hyperlink r:id="rId53" w:history="1">
        <w:r w:rsidR="00962091" w:rsidRPr="008E2D8B">
          <w:rPr>
            <w:rStyle w:val="Hyperlink"/>
          </w:rPr>
          <w:t>pinhelp@bucksfirealarms.com</w:t>
        </w:r>
      </w:hyperlink>
      <w:r w:rsidR="00962091">
        <w:t xml:space="preserve"> with your serial number and name. </w:t>
      </w:r>
    </w:p>
    <w:p w14:paraId="354DCF6E" w14:textId="2CDFE2D6" w:rsidR="002072FB" w:rsidRDefault="002072FB" w:rsidP="00B76858">
      <w:pPr>
        <w:pStyle w:val="BodyText"/>
      </w:pPr>
      <w:r>
        <w:t>Our email service will respond automatically with your pin code if you have sent the correct serial number and name.</w:t>
      </w:r>
    </w:p>
    <w:p w14:paraId="240DECA2" w14:textId="198ECE31" w:rsidR="002072FB" w:rsidRDefault="002072FB" w:rsidP="00B76858">
      <w:pPr>
        <w:pStyle w:val="BodyText"/>
      </w:pPr>
      <w:r>
        <w:t xml:space="preserve">Format for </w:t>
      </w:r>
      <w:r w:rsidR="00316A9F">
        <w:t>email:</w:t>
      </w:r>
      <w:r>
        <w:t xml:space="preserve"> </w:t>
      </w:r>
    </w:p>
    <w:p w14:paraId="7F528965" w14:textId="637497CB" w:rsidR="002072FB" w:rsidRDefault="002072FB" w:rsidP="00B76858">
      <w:pPr>
        <w:pStyle w:val="BodyText"/>
      </w:pPr>
      <w:r>
        <w:t>NAME:</w:t>
      </w:r>
    </w:p>
    <w:p w14:paraId="0AF023BC" w14:textId="77122BC8" w:rsidR="002072FB" w:rsidRDefault="002072FB" w:rsidP="00B76858">
      <w:pPr>
        <w:pStyle w:val="BodyText"/>
      </w:pPr>
      <w:r>
        <w:t>SERIAL NUMBERL:</w:t>
      </w:r>
    </w:p>
    <w:p w14:paraId="0F269B29" w14:textId="1C040C41" w:rsidR="002072FB" w:rsidRDefault="002072FB" w:rsidP="00B76858">
      <w:pPr>
        <w:pStyle w:val="BodyText"/>
      </w:pPr>
      <w:r>
        <w:t>Please stick to this format to ensure minimal downtime of your fire alarm admin panel</w:t>
      </w:r>
    </w:p>
    <w:p w14:paraId="0B679D24" w14:textId="6DEAD3C4" w:rsidR="002072FB" w:rsidRDefault="002072FB" w:rsidP="002072FB">
      <w:pPr>
        <w:pStyle w:val="Heading7"/>
        <w:framePr w:wrap="around"/>
      </w:pPr>
      <w:r>
        <w:t>24 Hour support line – 020123456789</w:t>
      </w:r>
    </w:p>
    <w:p w14:paraId="2F40B7D1" w14:textId="64CB037B" w:rsidR="002072FB" w:rsidRDefault="002072FB" w:rsidP="002072FB">
      <w:pPr>
        <w:pStyle w:val="Heading7"/>
        <w:framePr w:wrap="around"/>
      </w:pPr>
    </w:p>
    <w:p w14:paraId="5B517A7F" w14:textId="554F27C4" w:rsidR="002072FB" w:rsidRDefault="002072FB" w:rsidP="002072FB">
      <w:pPr>
        <w:pStyle w:val="Heading7"/>
        <w:framePr w:wrap="around"/>
      </w:pPr>
      <w:r>
        <w:t xml:space="preserve">Email </w:t>
      </w:r>
      <w:r w:rsidRPr="002072FB">
        <w:t xml:space="preserve">- </w:t>
      </w:r>
      <w:hyperlink r:id="rId54" w:history="1">
        <w:r w:rsidRPr="002072FB">
          <w:rPr>
            <w:rStyle w:val="Hyperlink"/>
          </w:rPr>
          <w:t>pinhelp@bucksfirealarms.com</w:t>
        </w:r>
      </w:hyperlink>
    </w:p>
    <w:p w14:paraId="4941DB56" w14:textId="77777777" w:rsidR="00962091" w:rsidRDefault="00962091" w:rsidP="00B76858">
      <w:pPr>
        <w:pStyle w:val="BodyText"/>
      </w:pPr>
    </w:p>
    <w:p w14:paraId="4C070861" w14:textId="77777777" w:rsidR="00962091" w:rsidRPr="00B76858" w:rsidRDefault="00962091" w:rsidP="00B76858">
      <w:pPr>
        <w:pStyle w:val="BodyText"/>
      </w:pPr>
    </w:p>
    <w:p w14:paraId="436818FB" w14:textId="77777777" w:rsidR="00BA659A" w:rsidRPr="008A507F" w:rsidRDefault="00BA659A" w:rsidP="00BA659A">
      <w:pPr>
        <w:pStyle w:val="PartTitle"/>
        <w:framePr w:wrap="notBeside"/>
      </w:pPr>
      <w:r w:rsidRPr="008A507F">
        <w:t>Chapter</w:t>
      </w:r>
    </w:p>
    <w:p w14:paraId="0B9328A8" w14:textId="385AC12A" w:rsidR="00BA659A" w:rsidRPr="008A507F" w:rsidRDefault="006E02CA" w:rsidP="00BA659A">
      <w:pPr>
        <w:pStyle w:val="PartLabel"/>
        <w:framePr w:wrap="notBeside"/>
      </w:pPr>
      <w:r>
        <w:t>7</w:t>
      </w:r>
    </w:p>
    <w:p w14:paraId="278B75D9" w14:textId="23A217E7" w:rsidR="00BA659A" w:rsidRPr="008A507F" w:rsidRDefault="00093A2C" w:rsidP="00BA659A">
      <w:pPr>
        <w:pStyle w:val="ChapterTitle"/>
      </w:pPr>
      <w:r>
        <w:t xml:space="preserve">How to Install </w:t>
      </w:r>
      <w:r w:rsidR="000319DC">
        <w:t>the</w:t>
      </w:r>
      <w:r>
        <w:t xml:space="preserve"> Admin Panel</w:t>
      </w:r>
    </w:p>
    <w:p w14:paraId="2C34BDE1" w14:textId="3175012F" w:rsidR="00BA659A" w:rsidRPr="008A507F" w:rsidRDefault="00BA659A" w:rsidP="00BA659A">
      <w:pPr>
        <w:pStyle w:val="ChapterSubtitle"/>
      </w:pPr>
      <w:r w:rsidRPr="008A507F">
        <w:rPr>
          <w:spacing w:val="-5"/>
        </w:rPr>
        <w:t xml:space="preserve">This chapter </w:t>
      </w:r>
      <w:r w:rsidR="002072FB">
        <w:rPr>
          <w:spacing w:val="-5"/>
        </w:rPr>
        <w:t>will explain how to install the Admin panel and how to initially set it up.</w:t>
      </w:r>
    </w:p>
    <w:p w14:paraId="7E65357B" w14:textId="061181A7" w:rsidR="00BA659A" w:rsidRPr="008A507F" w:rsidRDefault="002072FB" w:rsidP="00BA659A">
      <w:pPr>
        <w:pStyle w:val="BodyTextKeep"/>
        <w:framePr w:dropCap="drop" w:lines="3" w:hSpace="60" w:wrap="around" w:vAnchor="text" w:hAnchor="text"/>
        <w:spacing w:after="0" w:line="849" w:lineRule="exact"/>
        <w:rPr>
          <w:position w:val="-10"/>
          <w:sz w:val="114"/>
        </w:rPr>
      </w:pPr>
      <w:r>
        <w:rPr>
          <w:caps/>
          <w:position w:val="-10"/>
          <w:sz w:val="114"/>
        </w:rPr>
        <w:t>B</w:t>
      </w:r>
    </w:p>
    <w:p w14:paraId="4A3106C0" w14:textId="77777777" w:rsidR="00CA38FD" w:rsidRDefault="002072FB" w:rsidP="00BA659A">
      <w:pPr>
        <w:pStyle w:val="BodyTextKeep"/>
      </w:pPr>
      <w:r>
        <w:t xml:space="preserve">ucks fire alarms are easy to setup and install, we offer setup on </w:t>
      </w:r>
      <w:r w:rsidR="001751C3">
        <w:t>delivery</w:t>
      </w:r>
      <w:r>
        <w:t xml:space="preserve"> free of charge however if you have moved the fire alarm system module and wish to reinstall it this chapter will explain the process. </w:t>
      </w:r>
    </w:p>
    <w:p w14:paraId="0BC19A3C" w14:textId="638C6564" w:rsidR="00BA659A" w:rsidRDefault="00CA38FD" w:rsidP="00BA659A">
      <w:pPr>
        <w:pStyle w:val="BodyTextKeep"/>
      </w:pPr>
      <w:r>
        <w:t>Our fire alarms come with 2 main pieces of hardware: A relay module and an admin panel. All of the functions are wired into the relay module which is then connected to the back of the admin panel.</w:t>
      </w:r>
    </w:p>
    <w:p w14:paraId="1C1A9ACD" w14:textId="43B16C69" w:rsidR="00CA38FD" w:rsidRDefault="00CA38FD" w:rsidP="00CA38FD">
      <w:pPr>
        <w:pStyle w:val="BodyText"/>
      </w:pPr>
    </w:p>
    <w:p w14:paraId="0898CBFE" w14:textId="1FC1B9ED" w:rsidR="00CA38FD" w:rsidRPr="00CA38FD" w:rsidRDefault="00CA38FD" w:rsidP="00CA38FD">
      <w:pPr>
        <w:pStyle w:val="Heading7"/>
        <w:framePr w:wrap="around"/>
      </w:pPr>
      <w:r>
        <w:t>Note – You must comply and adhere to the government health and safety requirements while installing these modules, please visit http://www.healthandsafety.gov.uk before starting.</w:t>
      </w:r>
    </w:p>
    <w:p w14:paraId="55B6B4FB" w14:textId="77777777" w:rsidR="00CA38FD" w:rsidRDefault="00CA38FD" w:rsidP="00BA659A">
      <w:pPr>
        <w:pStyle w:val="BodyTextKeep"/>
        <w:jc w:val="center"/>
        <w:rPr>
          <w:rFonts w:ascii="Arial Black" w:hAnsi="Arial Black"/>
          <w:color w:val="808080" w:themeColor="background1" w:themeShade="80"/>
          <w:sz w:val="36"/>
        </w:rPr>
      </w:pPr>
    </w:p>
    <w:p w14:paraId="755307A0" w14:textId="77777777" w:rsidR="00CA38FD" w:rsidRDefault="00CA38FD" w:rsidP="00BA659A">
      <w:pPr>
        <w:pStyle w:val="BodyTextKeep"/>
        <w:jc w:val="center"/>
        <w:rPr>
          <w:rFonts w:ascii="Arial Black" w:hAnsi="Arial Black"/>
          <w:color w:val="808080" w:themeColor="background1" w:themeShade="80"/>
          <w:sz w:val="36"/>
        </w:rPr>
      </w:pPr>
    </w:p>
    <w:p w14:paraId="15E35194" w14:textId="77777777" w:rsidR="00CA38FD" w:rsidRDefault="00CA38FD" w:rsidP="00BA659A">
      <w:pPr>
        <w:pStyle w:val="BodyTextKeep"/>
        <w:jc w:val="center"/>
        <w:rPr>
          <w:rFonts w:ascii="Arial Black" w:hAnsi="Arial Black"/>
          <w:color w:val="808080" w:themeColor="background1" w:themeShade="80"/>
          <w:sz w:val="36"/>
        </w:rPr>
      </w:pPr>
    </w:p>
    <w:p w14:paraId="1788FA04" w14:textId="77777777" w:rsidR="00CA38FD" w:rsidRDefault="00CA38FD" w:rsidP="00BA659A">
      <w:pPr>
        <w:pStyle w:val="BodyTextKeep"/>
        <w:jc w:val="center"/>
        <w:rPr>
          <w:rFonts w:ascii="Arial Black" w:hAnsi="Arial Black"/>
          <w:color w:val="808080" w:themeColor="background1" w:themeShade="80"/>
          <w:sz w:val="36"/>
        </w:rPr>
      </w:pPr>
    </w:p>
    <w:p w14:paraId="1D46AEAA" w14:textId="4CBD5C41" w:rsidR="00BA659A" w:rsidRDefault="00BA659A" w:rsidP="00BA659A">
      <w:pPr>
        <w:pStyle w:val="BodyTextKeep"/>
        <w:jc w:val="center"/>
        <w:rPr>
          <w:rFonts w:ascii="Arial Black" w:hAnsi="Arial Black"/>
          <w:color w:val="808080" w:themeColor="background1" w:themeShade="80"/>
          <w:sz w:val="36"/>
        </w:rPr>
      </w:pPr>
      <w:r w:rsidRPr="008A507F">
        <w:rPr>
          <w:rFonts w:ascii="Arial Black" w:hAnsi="Arial Black"/>
          <w:color w:val="808080" w:themeColor="background1" w:themeShade="80"/>
          <w:sz w:val="36"/>
        </w:rPr>
        <w:t xml:space="preserve">How to setup </w:t>
      </w:r>
      <w:r w:rsidR="00CA38FD">
        <w:rPr>
          <w:rFonts w:ascii="Arial Black" w:hAnsi="Arial Black"/>
          <w:color w:val="808080" w:themeColor="background1" w:themeShade="80"/>
          <w:sz w:val="36"/>
        </w:rPr>
        <w:t>the Relay Module</w:t>
      </w:r>
    </w:p>
    <w:p w14:paraId="789F6839" w14:textId="20E58C9A" w:rsidR="00CA38FD" w:rsidRPr="00CA38FD" w:rsidRDefault="00CA38FD" w:rsidP="00CA38FD">
      <w:pPr>
        <w:pStyle w:val="BodyText"/>
        <w:rPr>
          <w:u w:val="single"/>
        </w:rPr>
      </w:pPr>
      <w:r w:rsidRPr="00CA38FD">
        <w:rPr>
          <w:sz w:val="28"/>
          <w:u w:val="single"/>
        </w:rPr>
        <w:t>Tools needed</w:t>
      </w:r>
    </w:p>
    <w:p w14:paraId="13B680CC" w14:textId="214FAFF0" w:rsidR="00CA38FD" w:rsidRDefault="00CA38FD" w:rsidP="00CA38FD">
      <w:pPr>
        <w:pStyle w:val="BodyText"/>
      </w:pPr>
      <w:r>
        <w:t>Phillips flathead screwdriver</w:t>
      </w:r>
    </w:p>
    <w:p w14:paraId="091D4250" w14:textId="77BB6865" w:rsidR="00CA38FD" w:rsidRDefault="00CA38FD" w:rsidP="00CA38FD">
      <w:pPr>
        <w:pStyle w:val="BodyText"/>
      </w:pPr>
      <w:r>
        <w:t>4x 4mm flathead screw</w:t>
      </w:r>
    </w:p>
    <w:p w14:paraId="6BA0E3FF" w14:textId="60C16307" w:rsidR="00CA38FD" w:rsidRDefault="00CA38FD" w:rsidP="00CA38FD">
      <w:pPr>
        <w:pStyle w:val="BodyText"/>
      </w:pPr>
      <w:r>
        <w:t>Cable lead to admin panel</w:t>
      </w:r>
    </w:p>
    <w:p w14:paraId="7600F787" w14:textId="763262B0" w:rsidR="00CA38FD" w:rsidRDefault="00CA38FD" w:rsidP="00CA38FD">
      <w:pPr>
        <w:pStyle w:val="BodyText"/>
      </w:pPr>
      <w:r>
        <w:t>All tools provided with package</w:t>
      </w:r>
    </w:p>
    <w:p w14:paraId="06010263" w14:textId="021B8208" w:rsidR="00CA38FD" w:rsidRDefault="006E02CA" w:rsidP="00CA38FD">
      <w:pPr>
        <w:pStyle w:val="BodyText"/>
      </w:pPr>
      <w:r>
        <w:rPr>
          <w:noProof/>
          <w:lang w:val="en-GB" w:eastAsia="en-GB"/>
        </w:rPr>
        <mc:AlternateContent>
          <mc:Choice Requires="wps">
            <w:drawing>
              <wp:anchor distT="0" distB="0" distL="114300" distR="114300" simplePos="0" relativeHeight="251825152" behindDoc="0" locked="0" layoutInCell="1" allowOverlap="1" wp14:anchorId="78515F74" wp14:editId="71C87954">
                <wp:simplePos x="0" y="0"/>
                <wp:positionH relativeFrom="page">
                  <wp:align>left</wp:align>
                </wp:positionH>
                <wp:positionV relativeFrom="paragraph">
                  <wp:posOffset>89</wp:posOffset>
                </wp:positionV>
                <wp:extent cx="944880" cy="231140"/>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24C007D2" w14:textId="526B9B35" w:rsidR="00613502" w:rsidRDefault="00613502" w:rsidP="006E02CA">
                            <w:pPr>
                              <w:pStyle w:val="BodyText"/>
                              <w:rPr>
                                <w:rFonts w:cs="Webdings"/>
                                <w:i/>
                                <w:noProof/>
                              </w:rPr>
                            </w:pPr>
                            <w:r>
                              <w:rPr>
                                <w:rFonts w:cs="Webdings"/>
                                <w:i/>
                                <w:noProof/>
                              </w:rPr>
                              <w:t>Figure 43</w:t>
                            </w:r>
                          </w:p>
                          <w:p w14:paraId="75F8C958" w14:textId="77777777" w:rsidR="00613502" w:rsidRPr="00E8390E" w:rsidRDefault="00613502" w:rsidP="006E02CA">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15F74" id="Text Box 95" o:spid="_x0000_s1069" type="#_x0000_t202" style="position:absolute;left:0;text-align:left;margin-left:0;margin-top:0;width:74.4pt;height:18.2pt;z-index:251825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" filled="f" stroked="f">
                <v:textbox>
                  <w:txbxContent>
                    <w:p w14:paraId="24C007D2" w14:textId="526B9B35" w:rsidR="00613502" w:rsidRDefault="00613502" w:rsidP="006E02CA">
                      <w:pPr>
                        <w:pStyle w:val="BodyText"/>
                        <w:rPr>
                          <w:rFonts w:cs="Webdings"/>
                          <w:i/>
                          <w:noProof/>
                        </w:rPr>
                      </w:pPr>
                      <w:r>
                        <w:rPr>
                          <w:rFonts w:cs="Webdings"/>
                          <w:i/>
                          <w:noProof/>
                        </w:rPr>
                        <w:t>Figure 43</w:t>
                      </w:r>
                    </w:p>
                    <w:p w14:paraId="75F8C958" w14:textId="77777777" w:rsidR="00613502" w:rsidRPr="00E8390E" w:rsidRDefault="00613502" w:rsidP="006E02CA">
                      <w:pPr>
                        <w:pStyle w:val="BodyText"/>
                        <w:rPr>
                          <w:rFonts w:cs="Webdings"/>
                          <w:i/>
                          <w:noProof/>
                        </w:rPr>
                      </w:pPr>
                    </w:p>
                  </w:txbxContent>
                </v:textbox>
                <w10:wrap type="square" anchorx="page"/>
              </v:shape>
            </w:pict>
          </mc:Fallback>
        </mc:AlternateContent>
      </w:r>
      <w:r w:rsidR="00CA38FD">
        <w:rPr>
          <w:noProof/>
          <w:lang w:val="en-GB" w:eastAsia="en-GB"/>
        </w:rPr>
        <w:drawing>
          <wp:inline distT="0" distB="0" distL="0" distR="0" wp14:anchorId="4928B7D0" wp14:editId="23610C0E">
            <wp:extent cx="5943600" cy="2819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00AFFA83" w14:textId="5C7E3498" w:rsidR="00CA38FD" w:rsidRDefault="00CA38FD" w:rsidP="00CA38FD">
      <w:pPr>
        <w:pStyle w:val="BodyText"/>
        <w:jc w:val="center"/>
      </w:pPr>
    </w:p>
    <w:p w14:paraId="3211AB09" w14:textId="0C549093" w:rsidR="00CA38FD" w:rsidRPr="00CA38FD" w:rsidRDefault="00CA38FD" w:rsidP="00CA38FD">
      <w:pPr>
        <w:pStyle w:val="BodyText"/>
      </w:pPr>
    </w:p>
    <w:p w14:paraId="0274C1C2" w14:textId="35633FD9" w:rsidR="001751C3" w:rsidRDefault="00CA38FD" w:rsidP="00CA38FD">
      <w:pPr>
        <w:pStyle w:val="BodyTextKeep"/>
        <w:jc w:val="center"/>
        <w:rPr>
          <w:rFonts w:ascii="Arial Black" w:hAnsi="Arial Black"/>
          <w:color w:val="808080" w:themeColor="background1" w:themeShade="80"/>
          <w:sz w:val="36"/>
        </w:rPr>
      </w:pPr>
      <w:r w:rsidRPr="008A507F">
        <w:rPr>
          <w:rFonts w:ascii="Arial Black" w:hAnsi="Arial Black"/>
          <w:color w:val="808080" w:themeColor="background1" w:themeShade="80"/>
          <w:sz w:val="36"/>
        </w:rPr>
        <w:t xml:space="preserve">How to </w:t>
      </w:r>
      <w:r>
        <w:rPr>
          <w:rFonts w:ascii="Arial Black" w:hAnsi="Arial Black"/>
          <w:color w:val="808080" w:themeColor="background1" w:themeShade="80"/>
          <w:sz w:val="36"/>
        </w:rPr>
        <w:t>install</w:t>
      </w:r>
      <w:r w:rsidRPr="008A507F">
        <w:rPr>
          <w:rFonts w:ascii="Arial Black" w:hAnsi="Arial Black"/>
          <w:color w:val="808080" w:themeColor="background1" w:themeShade="80"/>
          <w:sz w:val="36"/>
        </w:rPr>
        <w:t xml:space="preserve"> </w:t>
      </w:r>
      <w:r>
        <w:rPr>
          <w:rFonts w:ascii="Arial Black" w:hAnsi="Arial Black"/>
          <w:color w:val="808080" w:themeColor="background1" w:themeShade="80"/>
          <w:sz w:val="36"/>
        </w:rPr>
        <w:t>the Relay Module</w:t>
      </w:r>
    </w:p>
    <w:p w14:paraId="1639E55B" w14:textId="0345089A" w:rsidR="00CA38FD" w:rsidRDefault="00CA38FD" w:rsidP="00CA38FD">
      <w:pPr>
        <w:pStyle w:val="BodyText"/>
        <w:numPr>
          <w:ilvl w:val="0"/>
          <w:numId w:val="11"/>
        </w:numPr>
      </w:pPr>
      <w:r>
        <w:t xml:space="preserve">Locate a suitable place to install the relay module, ensure it is </w:t>
      </w:r>
      <w:r w:rsidR="000A70C5">
        <w:t>at least</w:t>
      </w:r>
      <w:r>
        <w:t xml:space="preserve"> within 3 meters of the admin panel</w:t>
      </w:r>
    </w:p>
    <w:p w14:paraId="2704FB23" w14:textId="6BC0ACE4" w:rsidR="00CA38FD" w:rsidRDefault="00CA38FD" w:rsidP="00CA38FD">
      <w:pPr>
        <w:pStyle w:val="BodyText"/>
        <w:numPr>
          <w:ilvl w:val="0"/>
          <w:numId w:val="11"/>
        </w:numPr>
      </w:pPr>
      <w:r>
        <w:t xml:space="preserve">Screw the relay module into the wall by using the </w:t>
      </w:r>
      <w:r w:rsidR="000A70C5">
        <w:t>Philips</w:t>
      </w:r>
      <w:r>
        <w:t xml:space="preserve"> flathead screwdriver and screws</w:t>
      </w:r>
    </w:p>
    <w:p w14:paraId="0EE1CD22" w14:textId="719A68DA" w:rsidR="00CA38FD" w:rsidRDefault="00CA38FD" w:rsidP="00CA38FD">
      <w:pPr>
        <w:pStyle w:val="BodyText"/>
        <w:numPr>
          <w:ilvl w:val="0"/>
          <w:numId w:val="11"/>
        </w:numPr>
      </w:pPr>
      <w:r>
        <w:t>Plug in each corresponding cable</w:t>
      </w:r>
      <w:r w:rsidR="000A70C5">
        <w:t xml:space="preserve"> (see key)</w:t>
      </w:r>
    </w:p>
    <w:p w14:paraId="20A0490D" w14:textId="6A0AA1F8" w:rsidR="000A70C5" w:rsidRDefault="000A70C5" w:rsidP="00CA38FD">
      <w:pPr>
        <w:pStyle w:val="BodyText"/>
        <w:numPr>
          <w:ilvl w:val="0"/>
          <w:numId w:val="11"/>
        </w:numPr>
      </w:pPr>
      <w:r>
        <w:t>Connect the relay module to the admin panel</w:t>
      </w:r>
    </w:p>
    <w:p w14:paraId="4EB4D529" w14:textId="3FA0DFE6" w:rsidR="000A70C5" w:rsidRPr="00CA38FD" w:rsidRDefault="000A70C5" w:rsidP="000A70C5">
      <w:pPr>
        <w:jc w:val="center"/>
      </w:pPr>
      <w:r>
        <w:br w:type="page"/>
      </w:r>
      <w:r>
        <w:rPr>
          <w:rFonts w:ascii="Arial Black" w:hAnsi="Arial Black"/>
          <w:color w:val="808080" w:themeColor="background1" w:themeShade="80"/>
          <w:sz w:val="36"/>
        </w:rPr>
        <w:t>Relay Module explained</w:t>
      </w:r>
      <w:r w:rsidR="006E02CA">
        <w:rPr>
          <w:noProof/>
          <w:lang w:val="en-GB" w:eastAsia="en-GB"/>
        </w:rPr>
        <mc:AlternateContent>
          <mc:Choice Requires="wps">
            <w:drawing>
              <wp:anchor distT="0" distB="0" distL="114300" distR="114300" simplePos="0" relativeHeight="251827200" behindDoc="0" locked="0" layoutInCell="1" allowOverlap="1" wp14:anchorId="230DE36F" wp14:editId="4321F6A0">
                <wp:simplePos x="0" y="0"/>
                <wp:positionH relativeFrom="page">
                  <wp:posOffset>159489</wp:posOffset>
                </wp:positionH>
                <wp:positionV relativeFrom="paragraph">
                  <wp:posOffset>1788810</wp:posOffset>
                </wp:positionV>
                <wp:extent cx="944880" cy="231140"/>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10FD7CDC" w14:textId="4278935D" w:rsidR="00613502" w:rsidRDefault="00613502" w:rsidP="006E02CA">
                            <w:pPr>
                              <w:pStyle w:val="BodyText"/>
                              <w:rPr>
                                <w:rFonts w:cs="Webdings"/>
                                <w:i/>
                                <w:noProof/>
                              </w:rPr>
                            </w:pPr>
                            <w:r>
                              <w:rPr>
                                <w:rFonts w:cs="Webdings"/>
                                <w:i/>
                                <w:noProof/>
                              </w:rPr>
                              <w:t>Figure 44</w:t>
                            </w:r>
                          </w:p>
                          <w:p w14:paraId="67ABB872" w14:textId="77777777" w:rsidR="00613502" w:rsidRPr="00E8390E" w:rsidRDefault="00613502" w:rsidP="006E02CA">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DE36F" id="Text Box 96" o:spid="_x0000_s1070" type="#_x0000_t202" style="position:absolute;left:0;text-align:left;margin-left:12.55pt;margin-top:140.85pt;width:74.4pt;height:18.2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" filled="f" stroked="f">
                <v:textbox>
                  <w:txbxContent>
                    <w:p w14:paraId="10FD7CDC" w14:textId="4278935D" w:rsidR="00613502" w:rsidRDefault="00613502" w:rsidP="006E02CA">
                      <w:pPr>
                        <w:pStyle w:val="BodyText"/>
                        <w:rPr>
                          <w:rFonts w:cs="Webdings"/>
                          <w:i/>
                          <w:noProof/>
                        </w:rPr>
                      </w:pPr>
                      <w:r>
                        <w:rPr>
                          <w:rFonts w:cs="Webdings"/>
                          <w:i/>
                          <w:noProof/>
                        </w:rPr>
                        <w:t>Figure 44</w:t>
                      </w:r>
                    </w:p>
                    <w:p w14:paraId="67ABB872" w14:textId="77777777" w:rsidR="00613502" w:rsidRPr="00E8390E" w:rsidRDefault="00613502" w:rsidP="006E02CA">
                      <w:pPr>
                        <w:pStyle w:val="BodyText"/>
                        <w:rPr>
                          <w:rFonts w:cs="Webdings"/>
                          <w:i/>
                          <w:noProof/>
                        </w:rPr>
                      </w:pPr>
                    </w:p>
                  </w:txbxContent>
                </v:textbox>
                <w10:wrap type="square" anchorx="page"/>
              </v:shape>
            </w:pict>
          </mc:Fallback>
        </mc:AlternateContent>
      </w:r>
      <w:r>
        <w:rPr>
          <w:noProof/>
          <w:lang w:val="en-GB" w:eastAsia="en-GB"/>
        </w:rPr>
        <w:drawing>
          <wp:inline distT="0" distB="0" distL="0" distR="0" wp14:anchorId="388D103A" wp14:editId="6B430A7A">
            <wp:extent cx="5592726" cy="3145908"/>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4787" cy="3147067"/>
                    </a:xfrm>
                    <a:prstGeom prst="rect">
                      <a:avLst/>
                    </a:prstGeom>
                    <a:noFill/>
                    <a:ln>
                      <a:noFill/>
                    </a:ln>
                  </pic:spPr>
                </pic:pic>
              </a:graphicData>
            </a:graphic>
          </wp:inline>
        </w:drawing>
      </w:r>
    </w:p>
    <w:p w14:paraId="4A96A9E5" w14:textId="11008AF0" w:rsidR="001751C3" w:rsidRPr="008A507F" w:rsidRDefault="001751C3" w:rsidP="001751C3">
      <w:pPr>
        <w:pStyle w:val="BodyText"/>
        <w:spacing w:after="0"/>
      </w:pPr>
      <w:r>
        <w:t xml:space="preserve"> </w:t>
      </w:r>
    </w:p>
    <w:p w14:paraId="13F43E97" w14:textId="3C5AB856" w:rsidR="00BA659A" w:rsidRDefault="00BA659A" w:rsidP="00BA659A">
      <w:pPr>
        <w:rPr>
          <w:color w:val="808080"/>
          <w:spacing w:val="-25"/>
          <w:kern w:val="28"/>
          <w:sz w:val="32"/>
        </w:rPr>
      </w:pPr>
    </w:p>
    <w:p w14:paraId="1C11F1B6" w14:textId="18B67EF9" w:rsidR="006E02CA" w:rsidRDefault="006E02CA">
      <w:pPr>
        <w:rPr>
          <w:spacing w:val="-5"/>
          <w:sz w:val="24"/>
        </w:rPr>
      </w:pPr>
      <w:r>
        <w:rPr>
          <w:spacing w:val="-5"/>
          <w:sz w:val="24"/>
        </w:rPr>
        <w:br w:type="page"/>
      </w:r>
    </w:p>
    <w:p w14:paraId="1A8E4B1B" w14:textId="10BBCC57" w:rsidR="006E02CA" w:rsidRDefault="006E02CA" w:rsidP="006E02CA">
      <w:pPr>
        <w:pStyle w:val="ChapterTitle"/>
        <w:ind w:left="1440" w:firstLine="720"/>
        <w:jc w:val="center"/>
        <w:rPr>
          <w:sz w:val="36"/>
        </w:rPr>
      </w:pPr>
      <w:r w:rsidRPr="006E02CA">
        <w:rPr>
          <w:sz w:val="36"/>
        </w:rPr>
        <w:t>How to Install the Admin Panel</w:t>
      </w:r>
    </w:p>
    <w:p w14:paraId="4C453E29" w14:textId="46634FF8" w:rsidR="006E02CA" w:rsidRDefault="006E02CA" w:rsidP="006E02CA">
      <w:pPr>
        <w:pStyle w:val="ChapterSubtitle"/>
      </w:pPr>
    </w:p>
    <w:p w14:paraId="3051532B" w14:textId="6496215B" w:rsidR="006E02CA" w:rsidRPr="00CA38FD" w:rsidRDefault="006E02CA" w:rsidP="006E02CA">
      <w:pPr>
        <w:pStyle w:val="BodyText"/>
        <w:rPr>
          <w:u w:val="single"/>
        </w:rPr>
      </w:pPr>
      <w:r w:rsidRPr="00CA38FD">
        <w:rPr>
          <w:sz w:val="28"/>
          <w:u w:val="single"/>
        </w:rPr>
        <w:t>Tools needed</w:t>
      </w:r>
    </w:p>
    <w:p w14:paraId="3AF06726" w14:textId="158D24E4" w:rsidR="006E02CA" w:rsidRDefault="006E02CA" w:rsidP="006E02CA">
      <w:pPr>
        <w:pStyle w:val="BodyText"/>
      </w:pPr>
      <w:r>
        <w:t>Phillips flathead screwdriver</w:t>
      </w:r>
    </w:p>
    <w:p w14:paraId="33B1DE11" w14:textId="2277FAEE" w:rsidR="006E02CA" w:rsidRDefault="006E02CA" w:rsidP="006E02CA">
      <w:pPr>
        <w:pStyle w:val="BodyText"/>
      </w:pPr>
      <w:r>
        <w:t>4x 4mm flathead screw</w:t>
      </w:r>
    </w:p>
    <w:p w14:paraId="49A11408" w14:textId="3A5F9CA0" w:rsidR="006E02CA" w:rsidRDefault="006E02CA" w:rsidP="006E02CA">
      <w:pPr>
        <w:pStyle w:val="BodyText"/>
      </w:pPr>
      <w:r>
        <w:t>Cable lead to relay module</w:t>
      </w:r>
    </w:p>
    <w:p w14:paraId="5A64F275" w14:textId="62B0BC78" w:rsidR="006E02CA" w:rsidRDefault="006E02CA" w:rsidP="006E02CA">
      <w:pPr>
        <w:pStyle w:val="BodyText"/>
      </w:pPr>
      <w:r>
        <w:t>CAT 5 RJ45 cable</w:t>
      </w:r>
    </w:p>
    <w:p w14:paraId="237F95EA" w14:textId="6F1A4BF4" w:rsidR="006E02CA" w:rsidRDefault="006E02CA" w:rsidP="006E02CA">
      <w:pPr>
        <w:pStyle w:val="BodyText"/>
      </w:pPr>
      <w:r>
        <w:t>Power Cable</w:t>
      </w:r>
    </w:p>
    <w:p w14:paraId="438A594A" w14:textId="55C0E643" w:rsidR="006E02CA" w:rsidRDefault="006E02CA" w:rsidP="006E02CA">
      <w:pPr>
        <w:pStyle w:val="BodyText"/>
      </w:pPr>
      <w:r>
        <w:t>All tools provided with package</w:t>
      </w:r>
    </w:p>
    <w:p w14:paraId="460AD7D3" w14:textId="3D656385" w:rsidR="006E02CA" w:rsidRDefault="006E02CA">
      <w:pPr>
        <w:rPr>
          <w:spacing w:val="-5"/>
          <w:sz w:val="24"/>
        </w:rPr>
      </w:pPr>
      <w:r>
        <w:br w:type="page"/>
      </w:r>
    </w:p>
    <w:p w14:paraId="2E31BCFD" w14:textId="69F6C80E" w:rsidR="006E02CA" w:rsidRDefault="006E02CA" w:rsidP="006E02CA">
      <w:pPr>
        <w:pStyle w:val="BodyText"/>
      </w:pPr>
    </w:p>
    <w:p w14:paraId="06570CEE" w14:textId="3967AE22" w:rsidR="006E02CA" w:rsidRPr="006E02CA" w:rsidRDefault="006E02CA" w:rsidP="006E02CA">
      <w:pPr>
        <w:pStyle w:val="Heading1"/>
      </w:pPr>
      <w:r>
        <w:rPr>
          <w:noProof/>
          <w:lang w:val="en-GB" w:eastAsia="en-GB"/>
        </w:rPr>
        <mc:AlternateContent>
          <mc:Choice Requires="wps">
            <w:drawing>
              <wp:anchor distT="0" distB="0" distL="114300" distR="114300" simplePos="0" relativeHeight="251829248" behindDoc="0" locked="0" layoutInCell="1" allowOverlap="1" wp14:anchorId="1A5A0A9E" wp14:editId="3F078684">
                <wp:simplePos x="0" y="0"/>
                <wp:positionH relativeFrom="page">
                  <wp:align>left</wp:align>
                </wp:positionH>
                <wp:positionV relativeFrom="paragraph">
                  <wp:posOffset>2036327</wp:posOffset>
                </wp:positionV>
                <wp:extent cx="944880" cy="231140"/>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1BBC959D" w14:textId="6AA80DE5" w:rsidR="00613502" w:rsidRDefault="00613502" w:rsidP="006E02CA">
                            <w:pPr>
                              <w:pStyle w:val="BodyText"/>
                              <w:rPr>
                                <w:rFonts w:cs="Webdings"/>
                                <w:i/>
                                <w:noProof/>
                              </w:rPr>
                            </w:pPr>
                            <w:r>
                              <w:rPr>
                                <w:rFonts w:cs="Webdings"/>
                                <w:i/>
                                <w:noProof/>
                              </w:rPr>
                              <w:t>Figure 45</w:t>
                            </w:r>
                          </w:p>
                          <w:p w14:paraId="2CC47823" w14:textId="77777777" w:rsidR="00613502" w:rsidRPr="00E8390E" w:rsidRDefault="00613502" w:rsidP="006E02CA">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A0A9E" id="Text Box 97" o:spid="_x0000_s1071" type="#_x0000_t202" style="position:absolute;margin-left:0;margin-top:160.35pt;width:74.4pt;height:18.2pt;z-index:251829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" filled="f" stroked="f">
                <v:textbox>
                  <w:txbxContent>
                    <w:p w14:paraId="1BBC959D" w14:textId="6AA80DE5" w:rsidR="00613502" w:rsidRDefault="00613502" w:rsidP="006E02CA">
                      <w:pPr>
                        <w:pStyle w:val="BodyText"/>
                        <w:rPr>
                          <w:rFonts w:cs="Webdings"/>
                          <w:i/>
                          <w:noProof/>
                        </w:rPr>
                      </w:pPr>
                      <w:r>
                        <w:rPr>
                          <w:rFonts w:cs="Webdings"/>
                          <w:i/>
                          <w:noProof/>
                        </w:rPr>
                        <w:t>Figure 45</w:t>
                      </w:r>
                    </w:p>
                    <w:p w14:paraId="2CC47823" w14:textId="77777777" w:rsidR="00613502" w:rsidRPr="00E8390E" w:rsidRDefault="00613502" w:rsidP="006E02CA">
                      <w:pPr>
                        <w:pStyle w:val="BodyText"/>
                        <w:rPr>
                          <w:rFonts w:cs="Webdings"/>
                          <w:i/>
                          <w:noProof/>
                        </w:rPr>
                      </w:pPr>
                    </w:p>
                  </w:txbxContent>
                </v:textbox>
                <w10:wrap type="square" anchorx="page"/>
              </v:shape>
            </w:pict>
          </mc:Fallback>
        </mc:AlternateContent>
      </w:r>
      <w:r>
        <w:t>Back</w:t>
      </w:r>
    </w:p>
    <w:p w14:paraId="27A5B144" w14:textId="6071FA97" w:rsidR="006E02CA" w:rsidRDefault="006E02CA">
      <w:pPr>
        <w:rPr>
          <w:spacing w:val="-5"/>
          <w:sz w:val="24"/>
        </w:rPr>
      </w:pPr>
      <w:r>
        <w:rPr>
          <w:noProof/>
          <w:spacing w:val="-5"/>
          <w:sz w:val="24"/>
          <w:lang w:val="en-GB" w:eastAsia="en-GB"/>
        </w:rPr>
        <w:drawing>
          <wp:inline distT="0" distB="0" distL="0" distR="0" wp14:anchorId="5847E232" wp14:editId="216C8C5F">
            <wp:extent cx="5653811" cy="3232046"/>
            <wp:effectExtent l="0" t="0" r="4445"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9478" cy="3235286"/>
                    </a:xfrm>
                    <a:prstGeom prst="rect">
                      <a:avLst/>
                    </a:prstGeom>
                    <a:noFill/>
                    <a:ln>
                      <a:noFill/>
                    </a:ln>
                  </pic:spPr>
                </pic:pic>
              </a:graphicData>
            </a:graphic>
          </wp:inline>
        </w:drawing>
      </w:r>
    </w:p>
    <w:p w14:paraId="74E9D783" w14:textId="3EB5364F" w:rsidR="006E02CA" w:rsidRDefault="006E02CA" w:rsidP="006E02CA">
      <w:pPr>
        <w:pStyle w:val="Heading1"/>
      </w:pPr>
      <w:r>
        <w:t>Front</w:t>
      </w:r>
    </w:p>
    <w:p w14:paraId="66D92C94" w14:textId="59902F62" w:rsidR="006E02CA" w:rsidRDefault="006E02CA">
      <w:pPr>
        <w:rPr>
          <w:spacing w:val="-5"/>
          <w:sz w:val="24"/>
        </w:rPr>
      </w:pPr>
      <w:r>
        <w:rPr>
          <w:noProof/>
          <w:lang w:val="en-GB" w:eastAsia="en-GB"/>
        </w:rPr>
        <mc:AlternateContent>
          <mc:Choice Requires="wps">
            <w:drawing>
              <wp:anchor distT="0" distB="0" distL="114300" distR="114300" simplePos="0" relativeHeight="251831296" behindDoc="0" locked="0" layoutInCell="1" allowOverlap="1" wp14:anchorId="1246569A" wp14:editId="141E5923">
                <wp:simplePos x="0" y="0"/>
                <wp:positionH relativeFrom="page">
                  <wp:posOffset>-472</wp:posOffset>
                </wp:positionH>
                <wp:positionV relativeFrom="paragraph">
                  <wp:posOffset>1559619</wp:posOffset>
                </wp:positionV>
                <wp:extent cx="944880" cy="231140"/>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56D0621C" w14:textId="61A6FDD9" w:rsidR="00613502" w:rsidRDefault="00613502" w:rsidP="006E02CA">
                            <w:pPr>
                              <w:pStyle w:val="BodyText"/>
                              <w:rPr>
                                <w:rFonts w:cs="Webdings"/>
                                <w:i/>
                                <w:noProof/>
                              </w:rPr>
                            </w:pPr>
                            <w:r>
                              <w:rPr>
                                <w:rFonts w:cs="Webdings"/>
                                <w:i/>
                                <w:noProof/>
                              </w:rPr>
                              <w:t>Figure 46</w:t>
                            </w:r>
                          </w:p>
                          <w:p w14:paraId="1350BF7D" w14:textId="77777777" w:rsidR="00613502" w:rsidRPr="00E8390E" w:rsidRDefault="00613502" w:rsidP="006E02CA">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569A" id="Text Box 98" o:spid="_x0000_s1072" type="#_x0000_t202" style="position:absolute;margin-left:-.05pt;margin-top:122.8pt;width:74.4pt;height:18.2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" filled="f" stroked="f">
                <v:textbox>
                  <w:txbxContent>
                    <w:p w14:paraId="56D0621C" w14:textId="61A6FDD9" w:rsidR="00613502" w:rsidRDefault="00613502" w:rsidP="006E02CA">
                      <w:pPr>
                        <w:pStyle w:val="BodyText"/>
                        <w:rPr>
                          <w:rFonts w:cs="Webdings"/>
                          <w:i/>
                          <w:noProof/>
                        </w:rPr>
                      </w:pPr>
                      <w:r>
                        <w:rPr>
                          <w:rFonts w:cs="Webdings"/>
                          <w:i/>
                          <w:noProof/>
                        </w:rPr>
                        <w:t>Figure 46</w:t>
                      </w:r>
                    </w:p>
                    <w:p w14:paraId="1350BF7D" w14:textId="77777777" w:rsidR="00613502" w:rsidRPr="00E8390E" w:rsidRDefault="00613502" w:rsidP="006E02CA">
                      <w:pPr>
                        <w:pStyle w:val="BodyText"/>
                        <w:rPr>
                          <w:rFonts w:cs="Webdings"/>
                          <w:i/>
                          <w:noProof/>
                        </w:rPr>
                      </w:pPr>
                    </w:p>
                  </w:txbxContent>
                </v:textbox>
                <w10:wrap type="square" anchorx="page"/>
              </v:shape>
            </w:pict>
          </mc:Fallback>
        </mc:AlternateContent>
      </w:r>
      <w:r>
        <w:rPr>
          <w:noProof/>
          <w:spacing w:val="-5"/>
          <w:sz w:val="24"/>
          <w:lang w:val="en-GB" w:eastAsia="en-GB"/>
        </w:rPr>
        <w:drawing>
          <wp:inline distT="0" distB="0" distL="0" distR="0" wp14:anchorId="2077A42F" wp14:editId="41695C93">
            <wp:extent cx="5539563" cy="3238514"/>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54350" cy="3247159"/>
                    </a:xfrm>
                    <a:prstGeom prst="rect">
                      <a:avLst/>
                    </a:prstGeom>
                    <a:noFill/>
                    <a:ln>
                      <a:noFill/>
                    </a:ln>
                  </pic:spPr>
                </pic:pic>
              </a:graphicData>
            </a:graphic>
          </wp:inline>
        </w:drawing>
      </w:r>
    </w:p>
    <w:p w14:paraId="3FC9BE47" w14:textId="45D981CD" w:rsidR="006E02CA" w:rsidRDefault="006E02CA">
      <w:pPr>
        <w:rPr>
          <w:spacing w:val="-5"/>
          <w:sz w:val="24"/>
        </w:rPr>
      </w:pPr>
    </w:p>
    <w:p w14:paraId="6D335E97" w14:textId="5693509F" w:rsidR="006E02CA" w:rsidRDefault="006E02CA" w:rsidP="006E02CA">
      <w:pPr>
        <w:pStyle w:val="BodyTextKeep"/>
        <w:jc w:val="center"/>
        <w:rPr>
          <w:rFonts w:ascii="Arial Black" w:hAnsi="Arial Black"/>
          <w:color w:val="808080" w:themeColor="background1" w:themeShade="80"/>
          <w:sz w:val="36"/>
        </w:rPr>
      </w:pPr>
      <w:r w:rsidRPr="008A507F">
        <w:rPr>
          <w:rFonts w:ascii="Arial Black" w:hAnsi="Arial Black"/>
          <w:color w:val="808080" w:themeColor="background1" w:themeShade="80"/>
          <w:sz w:val="36"/>
        </w:rPr>
        <w:t xml:space="preserve">How to </w:t>
      </w:r>
      <w:r>
        <w:rPr>
          <w:rFonts w:ascii="Arial Black" w:hAnsi="Arial Black"/>
          <w:color w:val="808080" w:themeColor="background1" w:themeShade="80"/>
          <w:sz w:val="36"/>
        </w:rPr>
        <w:t>install</w:t>
      </w:r>
      <w:r w:rsidRPr="008A507F">
        <w:rPr>
          <w:rFonts w:ascii="Arial Black" w:hAnsi="Arial Black"/>
          <w:color w:val="808080" w:themeColor="background1" w:themeShade="80"/>
          <w:sz w:val="36"/>
        </w:rPr>
        <w:t xml:space="preserve"> </w:t>
      </w:r>
      <w:r>
        <w:rPr>
          <w:rFonts w:ascii="Arial Black" w:hAnsi="Arial Black"/>
          <w:color w:val="808080" w:themeColor="background1" w:themeShade="80"/>
          <w:sz w:val="36"/>
        </w:rPr>
        <w:t>the Admin Panel</w:t>
      </w:r>
    </w:p>
    <w:p w14:paraId="6072D19B" w14:textId="51569A3A" w:rsidR="00BA659A" w:rsidRDefault="006E02CA" w:rsidP="006E02CA">
      <w:pPr>
        <w:pStyle w:val="ListParagraph"/>
        <w:numPr>
          <w:ilvl w:val="0"/>
          <w:numId w:val="12"/>
        </w:numPr>
        <w:rPr>
          <w:spacing w:val="-5"/>
          <w:sz w:val="24"/>
        </w:rPr>
      </w:pPr>
      <w:r>
        <w:rPr>
          <w:spacing w:val="-5"/>
          <w:sz w:val="24"/>
        </w:rPr>
        <w:t xml:space="preserve">Locate a suitable place (ensure you are not near any large electronic devices to reduce interference) </w:t>
      </w:r>
    </w:p>
    <w:p w14:paraId="02678E86" w14:textId="3D839397" w:rsidR="006E02CA" w:rsidRDefault="006E02CA" w:rsidP="006E02CA">
      <w:pPr>
        <w:pStyle w:val="ListParagraph"/>
        <w:numPr>
          <w:ilvl w:val="0"/>
          <w:numId w:val="12"/>
        </w:numPr>
        <w:rPr>
          <w:spacing w:val="-5"/>
          <w:sz w:val="24"/>
        </w:rPr>
      </w:pPr>
      <w:r>
        <w:rPr>
          <w:spacing w:val="-5"/>
          <w:sz w:val="24"/>
        </w:rPr>
        <w:t>Plug in the relay module</w:t>
      </w:r>
    </w:p>
    <w:p w14:paraId="7BC1DD92" w14:textId="7E779842" w:rsidR="006E02CA" w:rsidRDefault="006E02CA" w:rsidP="006E02CA">
      <w:pPr>
        <w:pStyle w:val="ListParagraph"/>
        <w:numPr>
          <w:ilvl w:val="0"/>
          <w:numId w:val="12"/>
        </w:numPr>
        <w:rPr>
          <w:spacing w:val="-5"/>
          <w:sz w:val="24"/>
        </w:rPr>
      </w:pPr>
      <w:r>
        <w:rPr>
          <w:spacing w:val="-5"/>
          <w:sz w:val="24"/>
        </w:rPr>
        <w:t>Plug in the Rj45 cable (optional)</w:t>
      </w:r>
    </w:p>
    <w:p w14:paraId="4D19130A" w14:textId="0D3FDC69" w:rsidR="006E02CA" w:rsidRPr="006E02CA" w:rsidRDefault="006E02CA" w:rsidP="006E02CA">
      <w:pPr>
        <w:pStyle w:val="ListParagraph"/>
        <w:numPr>
          <w:ilvl w:val="0"/>
          <w:numId w:val="12"/>
        </w:numPr>
        <w:rPr>
          <w:spacing w:val="-5"/>
          <w:sz w:val="24"/>
        </w:rPr>
      </w:pPr>
      <w:r>
        <w:rPr>
          <w:spacing w:val="-5"/>
          <w:sz w:val="24"/>
        </w:rPr>
        <w:t>Screw the device in</w:t>
      </w:r>
    </w:p>
    <w:p w14:paraId="77729833" w14:textId="12CFD74A" w:rsidR="00BA659A" w:rsidRDefault="00BA659A" w:rsidP="006E02CA">
      <w:pPr>
        <w:pStyle w:val="BodyText"/>
        <w:spacing w:after="0"/>
      </w:pPr>
    </w:p>
    <w:p w14:paraId="66A73A6C" w14:textId="4A82F6BE" w:rsidR="006E02CA" w:rsidRPr="008A507F" w:rsidRDefault="006E02CA" w:rsidP="006E02CA">
      <w:pPr>
        <w:pStyle w:val="Heading1"/>
        <w:jc w:val="center"/>
      </w:pPr>
      <w:r>
        <w:rPr>
          <w:noProof/>
          <w:lang w:val="en-GB" w:eastAsia="en-GB"/>
        </w:rPr>
        <mc:AlternateContent>
          <mc:Choice Requires="wps">
            <w:drawing>
              <wp:anchor distT="0" distB="0" distL="114300" distR="114300" simplePos="0" relativeHeight="251833344" behindDoc="0" locked="0" layoutInCell="1" allowOverlap="1" wp14:anchorId="0A1FD474" wp14:editId="1D40B998">
                <wp:simplePos x="0" y="0"/>
                <wp:positionH relativeFrom="page">
                  <wp:align>left</wp:align>
                </wp:positionH>
                <wp:positionV relativeFrom="paragraph">
                  <wp:posOffset>531643</wp:posOffset>
                </wp:positionV>
                <wp:extent cx="944880" cy="231140"/>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944880" cy="231140"/>
                        </a:xfrm>
                        <a:prstGeom prst="rect">
                          <a:avLst/>
                        </a:prstGeom>
                        <a:noFill/>
                        <a:ln>
                          <a:noFill/>
                        </a:ln>
                        <a:effectLst/>
                      </wps:spPr>
                      <wps:txbx>
                        <w:txbxContent>
                          <w:p w14:paraId="1844A5C2" w14:textId="01097E7F" w:rsidR="00613502" w:rsidRDefault="00613502" w:rsidP="006E02CA">
                            <w:pPr>
                              <w:pStyle w:val="BodyText"/>
                              <w:rPr>
                                <w:rFonts w:cs="Webdings"/>
                                <w:i/>
                                <w:noProof/>
                              </w:rPr>
                            </w:pPr>
                            <w:r>
                              <w:rPr>
                                <w:rFonts w:cs="Webdings"/>
                                <w:i/>
                                <w:noProof/>
                              </w:rPr>
                              <w:t>Figure 47</w:t>
                            </w:r>
                          </w:p>
                          <w:p w14:paraId="1C97B934" w14:textId="77777777" w:rsidR="00613502" w:rsidRPr="00E8390E" w:rsidRDefault="00613502" w:rsidP="006E02CA">
                            <w:pPr>
                              <w:pStyle w:val="BodyText"/>
                              <w:rPr>
                                <w:rFonts w:cs="Webdings"/>
                                <w:i/>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FD474" id="Text Box 99" o:spid="_x0000_s1073" type="#_x0000_t202" style="position:absolute;left:0;text-align:left;margin-left:0;margin-top:41.85pt;width:74.4pt;height:18.2pt;z-index:2518333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" filled="f" stroked="f">
                <v:textbox>
                  <w:txbxContent>
                    <w:p w14:paraId="1844A5C2" w14:textId="01097E7F" w:rsidR="00613502" w:rsidRDefault="00613502" w:rsidP="006E02CA">
                      <w:pPr>
                        <w:pStyle w:val="BodyText"/>
                        <w:rPr>
                          <w:rFonts w:cs="Webdings"/>
                          <w:i/>
                          <w:noProof/>
                        </w:rPr>
                      </w:pPr>
                      <w:r>
                        <w:rPr>
                          <w:rFonts w:cs="Webdings"/>
                          <w:i/>
                          <w:noProof/>
                        </w:rPr>
                        <w:t>Figure 47</w:t>
                      </w:r>
                    </w:p>
                    <w:p w14:paraId="1C97B934" w14:textId="77777777" w:rsidR="00613502" w:rsidRPr="00E8390E" w:rsidRDefault="00613502" w:rsidP="006E02CA">
                      <w:pPr>
                        <w:pStyle w:val="BodyText"/>
                        <w:rPr>
                          <w:rFonts w:cs="Webdings"/>
                          <w:i/>
                          <w:noProof/>
                        </w:rPr>
                      </w:pPr>
                    </w:p>
                  </w:txbxContent>
                </v:textbox>
                <w10:wrap type="square" anchorx="page"/>
              </v:shape>
            </w:pict>
          </mc:Fallback>
        </mc:AlternateContent>
      </w:r>
      <w:r>
        <w:t>Back panel explained</w:t>
      </w:r>
    </w:p>
    <w:p w14:paraId="0245C881" w14:textId="2ADC9711" w:rsidR="00BA659A" w:rsidRDefault="006E02CA" w:rsidP="00BA659A">
      <w:pPr>
        <w:rPr>
          <w:color w:val="808080"/>
          <w:spacing w:val="-25"/>
          <w:kern w:val="28"/>
          <w:sz w:val="32"/>
        </w:rPr>
      </w:pPr>
      <w:r>
        <w:rPr>
          <w:noProof/>
          <w:lang w:val="en-GB" w:eastAsia="en-GB"/>
        </w:rPr>
        <w:drawing>
          <wp:inline distT="0" distB="0" distL="0" distR="0" wp14:anchorId="05AAD536" wp14:editId="498A97CF">
            <wp:extent cx="5028798" cy="2827816"/>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50273" cy="2839892"/>
                    </a:xfrm>
                    <a:prstGeom prst="rect">
                      <a:avLst/>
                    </a:prstGeom>
                    <a:noFill/>
                    <a:ln>
                      <a:noFill/>
                    </a:ln>
                  </pic:spPr>
                </pic:pic>
              </a:graphicData>
            </a:graphic>
          </wp:inline>
        </w:drawing>
      </w:r>
    </w:p>
    <w:bookmarkEnd w:id="8"/>
    <w:bookmarkEnd w:id="9"/>
    <w:bookmarkEnd w:id="10"/>
    <w:p w14:paraId="61520F05" w14:textId="31B43FDA" w:rsidR="005D168B" w:rsidRPr="00CD084D" w:rsidRDefault="005D168B" w:rsidP="00CD084D">
      <w:pPr>
        <w:rPr>
          <w:color w:val="808080"/>
          <w:spacing w:val="-25"/>
          <w:kern w:val="28"/>
          <w:sz w:val="32"/>
        </w:rPr>
      </w:pPr>
    </w:p>
    <w:sectPr w:rsidR="005D168B" w:rsidRPr="00CD084D" w:rsidSect="00BF07A0">
      <w:headerReference w:type="first" r:id="rId60"/>
      <w:pgSz w:w="12240" w:h="15840" w:code="1"/>
      <w:pgMar w:top="1440" w:right="1440" w:bottom="1440" w:left="1440" w:header="720" w:footer="720" w:gutter="0"/>
      <w:cols w:space="720"/>
      <w:docGrid w:linePitch="21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5F61C" w14:textId="77777777" w:rsidR="00050EAE" w:rsidRDefault="00050EAE">
      <w:r>
        <w:separator/>
      </w:r>
    </w:p>
  </w:endnote>
  <w:endnote w:type="continuationSeparator" w:id="0">
    <w:p w14:paraId="51FE807C" w14:textId="77777777" w:rsidR="00050EAE" w:rsidRDefault="00050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Arial Black">
    <w:panose1 w:val="020B0A04020102020204"/>
    <w:charset w:val="00"/>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Webdings">
    <w:panose1 w:val="05030102010509060703"/>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B1C4B" w14:textId="77777777" w:rsidR="00846A90" w:rsidRDefault="00846A90" w:rsidP="004A7FA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C17424" w14:textId="77777777" w:rsidR="004976BB" w:rsidRDefault="004976BB" w:rsidP="004A7FAB">
    <w:pPr>
      <w:pStyle w:val="Footer"/>
      <w:framePr w:wrap="none" w:vAnchor="text" w:hAnchor="margin" w:xAlign="center"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78CA8CF" w14:textId="77777777" w:rsidR="004976BB" w:rsidRDefault="004976BB" w:rsidP="004A7FAB">
    <w:pPr>
      <w:pStyle w:val="Footer"/>
      <w:framePr w:wrap="none" w:vAnchor="text" w:hAnchor="margin" w:xAlign="center"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52DFF4B5" w14:textId="77777777" w:rsidR="005419A6" w:rsidRDefault="005419A6" w:rsidP="004A7FA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5FC679" w14:textId="77777777" w:rsidR="005419A6" w:rsidRDefault="005419A6">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E14FC" w14:textId="77777777" w:rsidR="00613502" w:rsidRDefault="0061350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2D80A86" w14:textId="77777777" w:rsidR="00613502" w:rsidRDefault="00613502">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8B095" w14:textId="77777777" w:rsidR="00613502" w:rsidRDefault="0061350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7BAF9DA" w14:textId="77777777" w:rsidR="00613502" w:rsidRDefault="00613502">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78FB6" w14:textId="77777777" w:rsidR="00613502" w:rsidRDefault="00613502">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4BF70" w14:textId="77777777" w:rsidR="00613502" w:rsidRDefault="00613502">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1C3F5" w14:textId="77777777" w:rsidR="00613502" w:rsidRDefault="0061350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53D760B9" w14:textId="77777777" w:rsidR="00613502" w:rsidRDefault="00613502">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7EA2" w14:textId="77777777" w:rsidR="00613502" w:rsidRDefault="00613502"/>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4C40D" w14:textId="77777777" w:rsidR="00613502" w:rsidRDefault="00613502">
    <w:pPr>
      <w:pStyle w:val="Footer"/>
    </w:pPr>
  </w:p>
  <w:p w14:paraId="7AE1FE50" w14:textId="77777777" w:rsidR="00613502" w:rsidRDefault="00613502"/>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2B807" w14:textId="77777777" w:rsidR="006732BC" w:rsidRDefault="006732BC" w:rsidP="004A7FAB">
    <w:pPr>
      <w:pStyle w:val="Footer"/>
      <w:pBdr>
        <w:top w:val="single" w:sz="6" w:space="29" w:color="auto"/>
      </w:pBdr>
      <w:jc w:val="lef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57D5E" w14:textId="40A96146" w:rsidR="00613502" w:rsidRDefault="006732BC" w:rsidP="006732BC">
    <w:pPr>
      <w:pStyle w:val="Footer"/>
    </w:pPr>
    <w:r>
      <w:t>1</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E3E0E" w14:textId="77777777" w:rsidR="00613502" w:rsidRDefault="00613502">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C964E" w14:textId="77777777" w:rsidR="00613502" w:rsidRDefault="0061350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191F300A" w14:textId="77777777" w:rsidR="00613502" w:rsidRDefault="00613502">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51EE9" w14:textId="77777777" w:rsidR="00613502" w:rsidRDefault="0061350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41FA23E" w14:textId="77777777" w:rsidR="00613502" w:rsidRDefault="00613502">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17442" w14:textId="77777777" w:rsidR="00613502" w:rsidRDefault="0061350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165F9B9" w14:textId="77777777" w:rsidR="00613502" w:rsidRDefault="00613502">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71A19" w14:textId="77777777" w:rsidR="00613502" w:rsidRDefault="0061350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CF0E8D3" w14:textId="77777777" w:rsidR="00613502" w:rsidRDefault="00613502">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F25D2" w14:textId="77777777" w:rsidR="00613502" w:rsidRDefault="006135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4FB8A" w14:textId="77777777" w:rsidR="00050EAE" w:rsidRDefault="00050EAE">
      <w:r>
        <w:separator/>
      </w:r>
    </w:p>
  </w:footnote>
  <w:footnote w:type="continuationSeparator" w:id="0">
    <w:p w14:paraId="7B75C1BC" w14:textId="77777777" w:rsidR="00050EAE" w:rsidRDefault="00050E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CEC07" w14:textId="77777777" w:rsidR="004A7FAB" w:rsidRPr="00385399" w:rsidRDefault="004A7FAB" w:rsidP="004A7FAB">
    <w:pPr>
      <w:rPr>
        <w:rFonts w:ascii="Arial" w:hAnsi="Arial" w:cs="Arial"/>
        <w:sz w:val="20"/>
      </w:rPr>
    </w:pPr>
    <w:r w:rsidRPr="00385399">
      <w:rPr>
        <w:rFonts w:ascii="Arial" w:hAnsi="Arial" w:cs="Arial"/>
        <w:sz w:val="20"/>
      </w:rPr>
      <w:t xml:space="preserve">Professional, </w:t>
    </w:r>
    <w:r>
      <w:rPr>
        <w:rFonts w:ascii="Arial" w:hAnsi="Arial" w:cs="Arial"/>
        <w:sz w:val="20"/>
      </w:rPr>
      <w:t>F</w:t>
    </w:r>
    <w:r w:rsidRPr="00385399">
      <w:rPr>
        <w:rFonts w:ascii="Arial" w:hAnsi="Arial" w:cs="Arial"/>
        <w:sz w:val="20"/>
      </w:rPr>
      <w:t>ail-</w:t>
    </w:r>
    <w:r>
      <w:rPr>
        <w:rFonts w:ascii="Arial" w:hAnsi="Arial" w:cs="Arial"/>
        <w:sz w:val="20"/>
      </w:rPr>
      <w:t>S</w:t>
    </w:r>
    <w:r w:rsidRPr="00385399">
      <w:rPr>
        <w:rFonts w:ascii="Arial" w:hAnsi="Arial" w:cs="Arial"/>
        <w:sz w:val="20"/>
      </w:rPr>
      <w:t xml:space="preserve">afe </w:t>
    </w:r>
    <w:r>
      <w:rPr>
        <w:rFonts w:ascii="Arial" w:hAnsi="Arial" w:cs="Arial"/>
        <w:sz w:val="20"/>
      </w:rPr>
      <w:t>F</w:t>
    </w:r>
    <w:r w:rsidRPr="00385399">
      <w:rPr>
        <w:rFonts w:ascii="Arial" w:hAnsi="Arial" w:cs="Arial"/>
        <w:sz w:val="20"/>
      </w:rPr>
      <w:t>ire</w:t>
    </w:r>
    <w:r>
      <w:rPr>
        <w:rFonts w:ascii="Arial" w:hAnsi="Arial" w:cs="Arial"/>
        <w:sz w:val="20"/>
      </w:rPr>
      <w:t xml:space="preserve"> A</w:t>
    </w:r>
    <w:r w:rsidRPr="00385399">
      <w:rPr>
        <w:rFonts w:ascii="Arial" w:hAnsi="Arial" w:cs="Arial"/>
        <w:sz w:val="20"/>
      </w:rPr>
      <w:t xml:space="preserve">larm </w:t>
    </w:r>
    <w:r>
      <w:rPr>
        <w:rFonts w:ascii="Arial" w:hAnsi="Arial" w:cs="Arial"/>
        <w:sz w:val="20"/>
      </w:rPr>
      <w:t>M</w:t>
    </w:r>
    <w:r w:rsidRPr="00385399">
      <w:rPr>
        <w:rFonts w:ascii="Arial" w:hAnsi="Arial" w:cs="Arial"/>
        <w:sz w:val="20"/>
      </w:rPr>
      <w:t>anagement</w:t>
    </w:r>
    <w:r>
      <w:rPr>
        <w:rFonts w:ascii="Arial" w:hAnsi="Arial" w:cs="Arial"/>
        <w:sz w:val="20"/>
      </w:rPr>
      <w:t xml:space="preserve"> S</w:t>
    </w:r>
    <w:r w:rsidRPr="00385399">
      <w:rPr>
        <w:rFonts w:ascii="Arial" w:hAnsi="Arial" w:cs="Arial"/>
        <w:sz w:val="20"/>
      </w:rPr>
      <w:t>ystem</w:t>
    </w:r>
  </w:p>
  <w:p w14:paraId="62178EC0" w14:textId="77777777" w:rsidR="004A7FAB" w:rsidRPr="00385399" w:rsidRDefault="004A7FAB" w:rsidP="004A7FAB">
    <w:pPr>
      <w:rPr>
        <w:rFonts w:ascii="Arial" w:hAnsi="Arial" w:cs="Arial"/>
        <w:sz w:val="20"/>
      </w:rPr>
    </w:pPr>
    <w:r w:rsidRPr="00385399">
      <w:rPr>
        <w:rFonts w:ascii="Arial" w:hAnsi="Arial" w:cs="Arial"/>
        <w:sz w:val="20"/>
      </w:rPr>
      <w:t xml:space="preserve">Fire </w:t>
    </w:r>
    <w:r>
      <w:rPr>
        <w:rFonts w:ascii="Arial" w:hAnsi="Arial" w:cs="Arial"/>
        <w:sz w:val="20"/>
      </w:rPr>
      <w:t>A</w:t>
    </w:r>
    <w:r w:rsidRPr="00385399">
      <w:rPr>
        <w:rFonts w:ascii="Arial" w:hAnsi="Arial" w:cs="Arial"/>
        <w:sz w:val="20"/>
      </w:rPr>
      <w:t xml:space="preserve">larm </w:t>
    </w:r>
    <w:r>
      <w:rPr>
        <w:rFonts w:ascii="Arial" w:hAnsi="Arial" w:cs="Arial"/>
        <w:sz w:val="20"/>
      </w:rPr>
      <w:t>S</w:t>
    </w:r>
    <w:r w:rsidRPr="00385399">
      <w:rPr>
        <w:rFonts w:ascii="Arial" w:hAnsi="Arial" w:cs="Arial"/>
        <w:sz w:val="20"/>
      </w:rPr>
      <w:t xml:space="preserve">ystem </w:t>
    </w:r>
    <w:r>
      <w:rPr>
        <w:rFonts w:ascii="Arial" w:hAnsi="Arial" w:cs="Arial"/>
        <w:sz w:val="20"/>
      </w:rPr>
      <w:t>U</w:t>
    </w:r>
    <w:r w:rsidRPr="00385399">
      <w:rPr>
        <w:rFonts w:ascii="Arial" w:hAnsi="Arial" w:cs="Arial"/>
        <w:sz w:val="20"/>
      </w:rPr>
      <w:t xml:space="preserve">ser </w:t>
    </w:r>
    <w:r>
      <w:rPr>
        <w:rFonts w:ascii="Arial" w:hAnsi="Arial" w:cs="Arial"/>
        <w:sz w:val="20"/>
      </w:rPr>
      <w:t>G</w:t>
    </w:r>
    <w:r w:rsidRPr="00385399">
      <w:rPr>
        <w:rFonts w:ascii="Arial" w:hAnsi="Arial" w:cs="Arial"/>
        <w:sz w:val="20"/>
      </w:rPr>
      <w:t>uide</w:t>
    </w:r>
  </w:p>
  <w:p w14:paraId="65640041" w14:textId="77777777" w:rsidR="00613502" w:rsidRDefault="0061350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45F41" w14:textId="77777777" w:rsidR="004A7FAB" w:rsidRPr="00385399" w:rsidRDefault="004A7FAB" w:rsidP="004A7FAB">
    <w:pPr>
      <w:rPr>
        <w:rFonts w:ascii="Arial" w:hAnsi="Arial" w:cs="Arial"/>
        <w:sz w:val="20"/>
      </w:rPr>
    </w:pPr>
    <w:r w:rsidRPr="00385399">
      <w:rPr>
        <w:rFonts w:ascii="Arial" w:hAnsi="Arial" w:cs="Arial"/>
        <w:sz w:val="20"/>
      </w:rPr>
      <w:t xml:space="preserve">Professional, </w:t>
    </w:r>
    <w:r>
      <w:rPr>
        <w:rFonts w:ascii="Arial" w:hAnsi="Arial" w:cs="Arial"/>
        <w:sz w:val="20"/>
      </w:rPr>
      <w:t>F</w:t>
    </w:r>
    <w:r w:rsidRPr="00385399">
      <w:rPr>
        <w:rFonts w:ascii="Arial" w:hAnsi="Arial" w:cs="Arial"/>
        <w:sz w:val="20"/>
      </w:rPr>
      <w:t>ail-</w:t>
    </w:r>
    <w:r>
      <w:rPr>
        <w:rFonts w:ascii="Arial" w:hAnsi="Arial" w:cs="Arial"/>
        <w:sz w:val="20"/>
      </w:rPr>
      <w:t>S</w:t>
    </w:r>
    <w:r w:rsidRPr="00385399">
      <w:rPr>
        <w:rFonts w:ascii="Arial" w:hAnsi="Arial" w:cs="Arial"/>
        <w:sz w:val="20"/>
      </w:rPr>
      <w:t xml:space="preserve">afe </w:t>
    </w:r>
    <w:r>
      <w:rPr>
        <w:rFonts w:ascii="Arial" w:hAnsi="Arial" w:cs="Arial"/>
        <w:sz w:val="20"/>
      </w:rPr>
      <w:t>F</w:t>
    </w:r>
    <w:r w:rsidRPr="00385399">
      <w:rPr>
        <w:rFonts w:ascii="Arial" w:hAnsi="Arial" w:cs="Arial"/>
        <w:sz w:val="20"/>
      </w:rPr>
      <w:t>ire</w:t>
    </w:r>
    <w:r>
      <w:rPr>
        <w:rFonts w:ascii="Arial" w:hAnsi="Arial" w:cs="Arial"/>
        <w:sz w:val="20"/>
      </w:rPr>
      <w:t xml:space="preserve"> A</w:t>
    </w:r>
    <w:r w:rsidRPr="00385399">
      <w:rPr>
        <w:rFonts w:ascii="Arial" w:hAnsi="Arial" w:cs="Arial"/>
        <w:sz w:val="20"/>
      </w:rPr>
      <w:t xml:space="preserve">larm </w:t>
    </w:r>
    <w:r>
      <w:rPr>
        <w:rFonts w:ascii="Arial" w:hAnsi="Arial" w:cs="Arial"/>
        <w:sz w:val="20"/>
      </w:rPr>
      <w:t>M</w:t>
    </w:r>
    <w:r w:rsidRPr="00385399">
      <w:rPr>
        <w:rFonts w:ascii="Arial" w:hAnsi="Arial" w:cs="Arial"/>
        <w:sz w:val="20"/>
      </w:rPr>
      <w:t>anagement</w:t>
    </w:r>
    <w:r>
      <w:rPr>
        <w:rFonts w:ascii="Arial" w:hAnsi="Arial" w:cs="Arial"/>
        <w:sz w:val="20"/>
      </w:rPr>
      <w:t xml:space="preserve"> S</w:t>
    </w:r>
    <w:r w:rsidRPr="00385399">
      <w:rPr>
        <w:rFonts w:ascii="Arial" w:hAnsi="Arial" w:cs="Arial"/>
        <w:sz w:val="20"/>
      </w:rPr>
      <w:t>ystem</w:t>
    </w:r>
  </w:p>
  <w:p w14:paraId="7D472DDB" w14:textId="77777777" w:rsidR="004A7FAB" w:rsidRPr="00385399" w:rsidRDefault="004A7FAB" w:rsidP="004A7FAB">
    <w:pPr>
      <w:rPr>
        <w:rFonts w:ascii="Arial" w:hAnsi="Arial" w:cs="Arial"/>
        <w:sz w:val="20"/>
      </w:rPr>
    </w:pPr>
    <w:r w:rsidRPr="00385399">
      <w:rPr>
        <w:rFonts w:ascii="Arial" w:hAnsi="Arial" w:cs="Arial"/>
        <w:sz w:val="20"/>
      </w:rPr>
      <w:t xml:space="preserve">Fire </w:t>
    </w:r>
    <w:r>
      <w:rPr>
        <w:rFonts w:ascii="Arial" w:hAnsi="Arial" w:cs="Arial"/>
        <w:sz w:val="20"/>
      </w:rPr>
      <w:t>A</w:t>
    </w:r>
    <w:r w:rsidRPr="00385399">
      <w:rPr>
        <w:rFonts w:ascii="Arial" w:hAnsi="Arial" w:cs="Arial"/>
        <w:sz w:val="20"/>
      </w:rPr>
      <w:t xml:space="preserve">larm </w:t>
    </w:r>
    <w:r>
      <w:rPr>
        <w:rFonts w:ascii="Arial" w:hAnsi="Arial" w:cs="Arial"/>
        <w:sz w:val="20"/>
      </w:rPr>
      <w:t>S</w:t>
    </w:r>
    <w:r w:rsidRPr="00385399">
      <w:rPr>
        <w:rFonts w:ascii="Arial" w:hAnsi="Arial" w:cs="Arial"/>
        <w:sz w:val="20"/>
      </w:rPr>
      <w:t xml:space="preserve">ystem </w:t>
    </w:r>
    <w:r>
      <w:rPr>
        <w:rFonts w:ascii="Arial" w:hAnsi="Arial" w:cs="Arial"/>
        <w:sz w:val="20"/>
      </w:rPr>
      <w:t>U</w:t>
    </w:r>
    <w:r w:rsidRPr="00385399">
      <w:rPr>
        <w:rFonts w:ascii="Arial" w:hAnsi="Arial" w:cs="Arial"/>
        <w:sz w:val="20"/>
      </w:rPr>
      <w:t xml:space="preserve">ser </w:t>
    </w:r>
    <w:r>
      <w:rPr>
        <w:rFonts w:ascii="Arial" w:hAnsi="Arial" w:cs="Arial"/>
        <w:sz w:val="20"/>
      </w:rPr>
      <w:t>G</w:t>
    </w:r>
    <w:r w:rsidRPr="00385399">
      <w:rPr>
        <w:rFonts w:ascii="Arial" w:hAnsi="Arial" w:cs="Arial"/>
        <w:sz w:val="20"/>
      </w:rPr>
      <w:t>uide</w:t>
    </w:r>
  </w:p>
  <w:p w14:paraId="00A7B9D2" w14:textId="0B4FB0ED" w:rsidR="00613502" w:rsidRPr="00385399" w:rsidRDefault="00613502" w:rsidP="00385399">
    <w:pPr>
      <w:rPr>
        <w:rFonts w:ascii="Arial" w:hAnsi="Arial" w:cs="Arial"/>
        <w:sz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6AB38" w14:textId="77777777" w:rsidR="00613502" w:rsidRDefault="00613502">
    <w:pPr>
      <w:pStyle w:val="Header"/>
    </w:pPr>
    <w:r>
      <w:t>Design Customization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AB01F" w14:textId="77777777" w:rsidR="004A7FAB" w:rsidRPr="00385399" w:rsidRDefault="004A7FAB" w:rsidP="004A7FAB">
    <w:pPr>
      <w:rPr>
        <w:rFonts w:ascii="Arial" w:hAnsi="Arial" w:cs="Arial"/>
        <w:sz w:val="20"/>
      </w:rPr>
    </w:pPr>
    <w:r w:rsidRPr="00385399">
      <w:rPr>
        <w:rFonts w:ascii="Arial" w:hAnsi="Arial" w:cs="Arial"/>
        <w:sz w:val="20"/>
      </w:rPr>
      <w:t xml:space="preserve">Professional, </w:t>
    </w:r>
    <w:r>
      <w:rPr>
        <w:rFonts w:ascii="Arial" w:hAnsi="Arial" w:cs="Arial"/>
        <w:sz w:val="20"/>
      </w:rPr>
      <w:t>F</w:t>
    </w:r>
    <w:r w:rsidRPr="00385399">
      <w:rPr>
        <w:rFonts w:ascii="Arial" w:hAnsi="Arial" w:cs="Arial"/>
        <w:sz w:val="20"/>
      </w:rPr>
      <w:t>ail-</w:t>
    </w:r>
    <w:r>
      <w:rPr>
        <w:rFonts w:ascii="Arial" w:hAnsi="Arial" w:cs="Arial"/>
        <w:sz w:val="20"/>
      </w:rPr>
      <w:t>S</w:t>
    </w:r>
    <w:r w:rsidRPr="00385399">
      <w:rPr>
        <w:rFonts w:ascii="Arial" w:hAnsi="Arial" w:cs="Arial"/>
        <w:sz w:val="20"/>
      </w:rPr>
      <w:t xml:space="preserve">afe </w:t>
    </w:r>
    <w:r>
      <w:rPr>
        <w:rFonts w:ascii="Arial" w:hAnsi="Arial" w:cs="Arial"/>
        <w:sz w:val="20"/>
      </w:rPr>
      <w:t>F</w:t>
    </w:r>
    <w:r w:rsidRPr="00385399">
      <w:rPr>
        <w:rFonts w:ascii="Arial" w:hAnsi="Arial" w:cs="Arial"/>
        <w:sz w:val="20"/>
      </w:rPr>
      <w:t>ire</w:t>
    </w:r>
    <w:r>
      <w:rPr>
        <w:rFonts w:ascii="Arial" w:hAnsi="Arial" w:cs="Arial"/>
        <w:sz w:val="20"/>
      </w:rPr>
      <w:t xml:space="preserve"> A</w:t>
    </w:r>
    <w:r w:rsidRPr="00385399">
      <w:rPr>
        <w:rFonts w:ascii="Arial" w:hAnsi="Arial" w:cs="Arial"/>
        <w:sz w:val="20"/>
      </w:rPr>
      <w:t xml:space="preserve">larm </w:t>
    </w:r>
    <w:r>
      <w:rPr>
        <w:rFonts w:ascii="Arial" w:hAnsi="Arial" w:cs="Arial"/>
        <w:sz w:val="20"/>
      </w:rPr>
      <w:t>M</w:t>
    </w:r>
    <w:r w:rsidRPr="00385399">
      <w:rPr>
        <w:rFonts w:ascii="Arial" w:hAnsi="Arial" w:cs="Arial"/>
        <w:sz w:val="20"/>
      </w:rPr>
      <w:t>anagement</w:t>
    </w:r>
    <w:r>
      <w:rPr>
        <w:rFonts w:ascii="Arial" w:hAnsi="Arial" w:cs="Arial"/>
        <w:sz w:val="20"/>
      </w:rPr>
      <w:t xml:space="preserve"> S</w:t>
    </w:r>
    <w:r w:rsidRPr="00385399">
      <w:rPr>
        <w:rFonts w:ascii="Arial" w:hAnsi="Arial" w:cs="Arial"/>
        <w:sz w:val="20"/>
      </w:rPr>
      <w:t>ystem</w:t>
    </w:r>
  </w:p>
  <w:p w14:paraId="220387FB" w14:textId="77777777" w:rsidR="004A7FAB" w:rsidRPr="00385399" w:rsidRDefault="004A7FAB" w:rsidP="004A7FAB">
    <w:pPr>
      <w:rPr>
        <w:rFonts w:ascii="Arial" w:hAnsi="Arial" w:cs="Arial"/>
        <w:sz w:val="20"/>
      </w:rPr>
    </w:pPr>
    <w:r w:rsidRPr="00385399">
      <w:rPr>
        <w:rFonts w:ascii="Arial" w:hAnsi="Arial" w:cs="Arial"/>
        <w:sz w:val="20"/>
      </w:rPr>
      <w:t xml:space="preserve">Fire </w:t>
    </w:r>
    <w:r>
      <w:rPr>
        <w:rFonts w:ascii="Arial" w:hAnsi="Arial" w:cs="Arial"/>
        <w:sz w:val="20"/>
      </w:rPr>
      <w:t>A</w:t>
    </w:r>
    <w:r w:rsidRPr="00385399">
      <w:rPr>
        <w:rFonts w:ascii="Arial" w:hAnsi="Arial" w:cs="Arial"/>
        <w:sz w:val="20"/>
      </w:rPr>
      <w:t xml:space="preserve">larm </w:t>
    </w:r>
    <w:r>
      <w:rPr>
        <w:rFonts w:ascii="Arial" w:hAnsi="Arial" w:cs="Arial"/>
        <w:sz w:val="20"/>
      </w:rPr>
      <w:t>S</w:t>
    </w:r>
    <w:r w:rsidRPr="00385399">
      <w:rPr>
        <w:rFonts w:ascii="Arial" w:hAnsi="Arial" w:cs="Arial"/>
        <w:sz w:val="20"/>
      </w:rPr>
      <w:t xml:space="preserve">ystem </w:t>
    </w:r>
    <w:r>
      <w:rPr>
        <w:rFonts w:ascii="Arial" w:hAnsi="Arial" w:cs="Arial"/>
        <w:sz w:val="20"/>
      </w:rPr>
      <w:t>U</w:t>
    </w:r>
    <w:r w:rsidRPr="00385399">
      <w:rPr>
        <w:rFonts w:ascii="Arial" w:hAnsi="Arial" w:cs="Arial"/>
        <w:sz w:val="20"/>
      </w:rPr>
      <w:t xml:space="preserve">ser </w:t>
    </w:r>
    <w:r>
      <w:rPr>
        <w:rFonts w:ascii="Arial" w:hAnsi="Arial" w:cs="Arial"/>
        <w:sz w:val="20"/>
      </w:rPr>
      <w:t>G</w:t>
    </w:r>
    <w:r w:rsidRPr="00385399">
      <w:rPr>
        <w:rFonts w:ascii="Arial" w:hAnsi="Arial" w:cs="Arial"/>
        <w:sz w:val="20"/>
      </w:rPr>
      <w:t>uide</w:t>
    </w:r>
  </w:p>
  <w:p w14:paraId="6F48120F" w14:textId="77777777" w:rsidR="00613502" w:rsidRDefault="00613502"/>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1AAE2" w14:textId="77777777" w:rsidR="00613502" w:rsidRDefault="00613502">
    <w:pPr>
      <w:pStyle w:val="Header"/>
    </w:pPr>
    <w:r>
      <w:t>Design Customization</w:t>
    </w:r>
  </w:p>
  <w:p w14:paraId="36D5A301" w14:textId="77777777" w:rsidR="00613502" w:rsidRDefault="00613502"/>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14AF2" w14:textId="77777777" w:rsidR="00613502" w:rsidRDefault="0061350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D495E"/>
    <w:multiLevelType w:val="hybridMultilevel"/>
    <w:tmpl w:val="43B4B3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4B511F"/>
    <w:multiLevelType w:val="hybridMultilevel"/>
    <w:tmpl w:val="1D664F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308D4A45"/>
    <w:multiLevelType w:val="hybridMultilevel"/>
    <w:tmpl w:val="1D664F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348172AB"/>
    <w:multiLevelType w:val="hybridMultilevel"/>
    <w:tmpl w:val="554E1856"/>
    <w:lvl w:ilvl="0" w:tplc="08090001">
      <w:start w:val="1"/>
      <w:numFmt w:val="bullet"/>
      <w:lvlText w:val=""/>
      <w:lvlJc w:val="left"/>
      <w:pPr>
        <w:ind w:left="720" w:hanging="360"/>
      </w:pPr>
      <w:rPr>
        <w:rFonts w:ascii="Symbol" w:hAnsi="Symbol" w:hint="default"/>
      </w:rPr>
    </w:lvl>
    <w:lvl w:ilvl="1" w:tplc="6002A806">
      <w:start w:val="1"/>
      <w:numFmt w:val="bullet"/>
      <w:lvlText w:val="o"/>
      <w:lvlJc w:val="left"/>
      <w:pPr>
        <w:ind w:left="1440" w:hanging="360"/>
      </w:pPr>
      <w:rPr>
        <w:rFonts w:ascii="Courier New" w:hAnsi="Courier New" w:cs="Courier New" w:hint="default"/>
        <w:sz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31674C"/>
    <w:multiLevelType w:val="hybridMultilevel"/>
    <w:tmpl w:val="1D664F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458C3F10"/>
    <w:multiLevelType w:val="hybridMultilevel"/>
    <w:tmpl w:val="7A741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7">
    <w:nsid w:val="522E634F"/>
    <w:multiLevelType w:val="hybridMultilevel"/>
    <w:tmpl w:val="0588B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9">
    <w:nsid w:val="625F280D"/>
    <w:multiLevelType w:val="hybridMultilevel"/>
    <w:tmpl w:val="91E8FC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B07316C"/>
    <w:multiLevelType w:val="hybridMultilevel"/>
    <w:tmpl w:val="1D664F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75614FB4"/>
    <w:multiLevelType w:val="hybridMultilevel"/>
    <w:tmpl w:val="13B2F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6"/>
  </w:num>
  <w:num w:numId="3">
    <w:abstractNumId w:val="3"/>
  </w:num>
  <w:num w:numId="4">
    <w:abstractNumId w:val="0"/>
  </w:num>
  <w:num w:numId="5">
    <w:abstractNumId w:val="9"/>
  </w:num>
  <w:num w:numId="6">
    <w:abstractNumId w:val="7"/>
  </w:num>
  <w:num w:numId="7">
    <w:abstractNumId w:val="2"/>
  </w:num>
  <w:num w:numId="8">
    <w:abstractNumId w:val="4"/>
  </w:num>
  <w:num w:numId="9">
    <w:abstractNumId w:val="10"/>
  </w:num>
  <w:num w:numId="10">
    <w:abstractNumId w:val="1"/>
  </w:num>
  <w:num w:numId="11">
    <w:abstractNumId w:val="11"/>
  </w:num>
  <w:num w:numId="12">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activeWritingStyle w:appName="MSWord" w:lang="en-US" w:vendorID="64" w:dllVersion="131078" w:nlCheck="1" w:checkStyle="0"/>
  <w:activeWritingStyle w:appName="MSWord" w:lang="en-GB" w:vendorID="64" w:dllVersion="131078" w:nlCheck="1" w:checkStyle="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80"/>
  <w:drawingGridVerticalSpacing w:val="109"/>
  <w:displayHorizontalDrawingGridEvery w:val="2"/>
  <w:displayVertic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63D"/>
    <w:rsid w:val="000319DC"/>
    <w:rsid w:val="0003284F"/>
    <w:rsid w:val="00050EAE"/>
    <w:rsid w:val="00053701"/>
    <w:rsid w:val="000576EE"/>
    <w:rsid w:val="00093A2C"/>
    <w:rsid w:val="000A70C5"/>
    <w:rsid w:val="000D596F"/>
    <w:rsid w:val="000F22F8"/>
    <w:rsid w:val="00120467"/>
    <w:rsid w:val="001751C3"/>
    <w:rsid w:val="001A340A"/>
    <w:rsid w:val="001B2D5A"/>
    <w:rsid w:val="001B65B5"/>
    <w:rsid w:val="002072FB"/>
    <w:rsid w:val="002115A8"/>
    <w:rsid w:val="00216C63"/>
    <w:rsid w:val="00270224"/>
    <w:rsid w:val="00277B76"/>
    <w:rsid w:val="002D4C6B"/>
    <w:rsid w:val="002E667E"/>
    <w:rsid w:val="002F4D68"/>
    <w:rsid w:val="0031562B"/>
    <w:rsid w:val="00316A9F"/>
    <w:rsid w:val="003344F7"/>
    <w:rsid w:val="00385399"/>
    <w:rsid w:val="003871D2"/>
    <w:rsid w:val="003A7129"/>
    <w:rsid w:val="003D2659"/>
    <w:rsid w:val="0040359C"/>
    <w:rsid w:val="004205D9"/>
    <w:rsid w:val="004265DB"/>
    <w:rsid w:val="00491645"/>
    <w:rsid w:val="004976BB"/>
    <w:rsid w:val="004A4678"/>
    <w:rsid w:val="004A7FAB"/>
    <w:rsid w:val="004D7A2E"/>
    <w:rsid w:val="004E103A"/>
    <w:rsid w:val="004F1BC0"/>
    <w:rsid w:val="005419A6"/>
    <w:rsid w:val="00542D79"/>
    <w:rsid w:val="00577999"/>
    <w:rsid w:val="00586C16"/>
    <w:rsid w:val="005A23FC"/>
    <w:rsid w:val="005C03EB"/>
    <w:rsid w:val="005D168B"/>
    <w:rsid w:val="005D26B9"/>
    <w:rsid w:val="005F6105"/>
    <w:rsid w:val="00613502"/>
    <w:rsid w:val="00632069"/>
    <w:rsid w:val="00634427"/>
    <w:rsid w:val="00643070"/>
    <w:rsid w:val="006732BC"/>
    <w:rsid w:val="00684F60"/>
    <w:rsid w:val="006E02CA"/>
    <w:rsid w:val="00706308"/>
    <w:rsid w:val="0076416A"/>
    <w:rsid w:val="007741A8"/>
    <w:rsid w:val="00790EFD"/>
    <w:rsid w:val="007A3843"/>
    <w:rsid w:val="007B7080"/>
    <w:rsid w:val="007C5FC5"/>
    <w:rsid w:val="00846A90"/>
    <w:rsid w:val="0084757A"/>
    <w:rsid w:val="008629BC"/>
    <w:rsid w:val="008A0BBD"/>
    <w:rsid w:val="008A507F"/>
    <w:rsid w:val="008B6D14"/>
    <w:rsid w:val="008D59D5"/>
    <w:rsid w:val="008E4DF6"/>
    <w:rsid w:val="008F08D5"/>
    <w:rsid w:val="00900148"/>
    <w:rsid w:val="00947B2E"/>
    <w:rsid w:val="00961301"/>
    <w:rsid w:val="00962091"/>
    <w:rsid w:val="009620D9"/>
    <w:rsid w:val="00977C9A"/>
    <w:rsid w:val="009C235F"/>
    <w:rsid w:val="009D0F6B"/>
    <w:rsid w:val="009F510D"/>
    <w:rsid w:val="00A14EF4"/>
    <w:rsid w:val="00A27855"/>
    <w:rsid w:val="00A8178E"/>
    <w:rsid w:val="00AA35F8"/>
    <w:rsid w:val="00AC0172"/>
    <w:rsid w:val="00AE156B"/>
    <w:rsid w:val="00AF5B2E"/>
    <w:rsid w:val="00B007B1"/>
    <w:rsid w:val="00B270D1"/>
    <w:rsid w:val="00B3025D"/>
    <w:rsid w:val="00B36F22"/>
    <w:rsid w:val="00B41464"/>
    <w:rsid w:val="00B464FF"/>
    <w:rsid w:val="00B5563D"/>
    <w:rsid w:val="00B75975"/>
    <w:rsid w:val="00B76858"/>
    <w:rsid w:val="00B9112D"/>
    <w:rsid w:val="00BA4E49"/>
    <w:rsid w:val="00BA659A"/>
    <w:rsid w:val="00BD6637"/>
    <w:rsid w:val="00BF07A0"/>
    <w:rsid w:val="00C05775"/>
    <w:rsid w:val="00CA38FD"/>
    <w:rsid w:val="00CD084D"/>
    <w:rsid w:val="00CF0D27"/>
    <w:rsid w:val="00D05564"/>
    <w:rsid w:val="00D20313"/>
    <w:rsid w:val="00D315CF"/>
    <w:rsid w:val="00D61364"/>
    <w:rsid w:val="00D61E3A"/>
    <w:rsid w:val="00D6516D"/>
    <w:rsid w:val="00D74A33"/>
    <w:rsid w:val="00D828CC"/>
    <w:rsid w:val="00D9327F"/>
    <w:rsid w:val="00DA28BB"/>
    <w:rsid w:val="00DA5046"/>
    <w:rsid w:val="00DB05AE"/>
    <w:rsid w:val="00DB10A1"/>
    <w:rsid w:val="00DC08B5"/>
    <w:rsid w:val="00DD7AA3"/>
    <w:rsid w:val="00E16EE8"/>
    <w:rsid w:val="00E35777"/>
    <w:rsid w:val="00E4548E"/>
    <w:rsid w:val="00E64DEE"/>
    <w:rsid w:val="00E8390E"/>
    <w:rsid w:val="00F24C7C"/>
    <w:rsid w:val="00F46290"/>
    <w:rsid w:val="00F704B0"/>
    <w:rsid w:val="00F77244"/>
    <w:rsid w:val="00F8730F"/>
    <w:rsid w:val="00FD5C3F"/>
    <w:rsid w:val="00FD72BC"/>
    <w:rsid w:val="00FE6D41"/>
    <w:rsid w:val="00FF5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18BA1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semiHidden/>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rsid w:val="004265DB"/>
    <w:rPr>
      <w:color w:val="0000FF"/>
      <w:u w:val="single"/>
    </w:rPr>
  </w:style>
  <w:style w:type="paragraph" w:styleId="ListParagraph">
    <w:name w:val="List Paragraph"/>
    <w:basedOn w:val="Normal"/>
    <w:uiPriority w:val="34"/>
    <w:qFormat/>
    <w:rsid w:val="00542D79"/>
    <w:pPr>
      <w:spacing w:after="200" w:line="276" w:lineRule="auto"/>
      <w:ind w:left="720"/>
      <w:contextualSpacing/>
    </w:pPr>
    <w:rPr>
      <w:rFonts w:asciiTheme="minorHAnsi" w:eastAsiaTheme="minorHAnsi" w:hAnsiTheme="minorHAnsi" w:cstheme="minorBidi"/>
      <w:sz w:val="22"/>
      <w:szCs w:val="22"/>
      <w:lang w:val="en-GB"/>
    </w:rPr>
  </w:style>
  <w:style w:type="paragraph" w:styleId="IntenseQuote">
    <w:name w:val="Intense Quote"/>
    <w:basedOn w:val="Normal"/>
    <w:next w:val="Normal"/>
    <w:link w:val="IntenseQuoteChar"/>
    <w:uiPriority w:val="30"/>
    <w:qFormat/>
    <w:rsid w:val="00947B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47B2E"/>
    <w:rPr>
      <w:rFonts w:ascii="Garamond" w:hAnsi="Garamond"/>
      <w:i/>
      <w:iCs/>
      <w:color w:val="4472C4" w:themeColor="accent1"/>
      <w:sz w:val="16"/>
      <w:lang w:val="en-US" w:eastAsia="en-US"/>
    </w:rPr>
  </w:style>
  <w:style w:type="character" w:customStyle="1" w:styleId="Level3CharChar">
    <w:name w:val="Level 3 Char Char"/>
    <w:basedOn w:val="DefaultParagraphFont"/>
    <w:link w:val="Level3"/>
    <w:locked/>
    <w:rsid w:val="00B464FF"/>
    <w:rPr>
      <w:rFonts w:asciiTheme="majorHAnsi" w:hAnsiTheme="majorHAnsi"/>
      <w:i/>
      <w:iCs/>
    </w:rPr>
  </w:style>
  <w:style w:type="paragraph" w:customStyle="1" w:styleId="Level3">
    <w:name w:val="Level 3"/>
    <w:basedOn w:val="TOC3"/>
    <w:link w:val="Level3CharChar"/>
    <w:qFormat/>
    <w:rsid w:val="00B464FF"/>
    <w:pPr>
      <w:tabs>
        <w:tab w:val="right" w:leader="dot" w:pos="8630"/>
      </w:tabs>
      <w:spacing w:line="240" w:lineRule="auto"/>
      <w:ind w:left="400"/>
    </w:pPr>
    <w:rPr>
      <w:rFonts w:asciiTheme="majorHAnsi" w:hAnsiTheme="majorHAnsi"/>
      <w:i/>
      <w:iCs/>
      <w:lang w:val="en-GB" w:eastAsia="en-GB"/>
    </w:rPr>
  </w:style>
  <w:style w:type="paragraph" w:customStyle="1" w:styleId="TOCTitle">
    <w:name w:val="TOC Title"/>
    <w:basedOn w:val="Normal"/>
    <w:qFormat/>
    <w:rsid w:val="00B464FF"/>
    <w:pPr>
      <w:spacing w:after="240"/>
      <w:jc w:val="center"/>
    </w:pPr>
    <w:rPr>
      <w:rFonts w:asciiTheme="majorHAnsi" w:hAnsiTheme="majorHAnsi"/>
      <w:b/>
      <w:sz w:val="24"/>
    </w:rPr>
  </w:style>
  <w:style w:type="character" w:customStyle="1" w:styleId="Level1Char">
    <w:name w:val="Level 1 Char"/>
    <w:basedOn w:val="DefaultParagraphFont"/>
    <w:link w:val="Level1"/>
    <w:locked/>
    <w:rsid w:val="00B464FF"/>
    <w:rPr>
      <w:rFonts w:asciiTheme="majorHAnsi" w:hAnsiTheme="majorHAnsi"/>
      <w:b/>
      <w:bCs/>
      <w:caps/>
    </w:rPr>
  </w:style>
  <w:style w:type="paragraph" w:customStyle="1" w:styleId="Level1">
    <w:name w:val="Level 1"/>
    <w:basedOn w:val="TOC1"/>
    <w:link w:val="Level1Char"/>
    <w:qFormat/>
    <w:rsid w:val="00B464FF"/>
    <w:pPr>
      <w:tabs>
        <w:tab w:val="right" w:leader="dot" w:pos="8630"/>
      </w:tabs>
      <w:spacing w:before="120" w:after="120" w:line="240" w:lineRule="auto"/>
    </w:pPr>
    <w:rPr>
      <w:rFonts w:asciiTheme="majorHAnsi" w:hAnsiTheme="majorHAnsi"/>
      <w:b/>
      <w:bCs/>
      <w:caps/>
      <w:sz w:val="20"/>
      <w:lang w:val="en-GB" w:eastAsia="en-GB"/>
    </w:rPr>
  </w:style>
  <w:style w:type="character" w:customStyle="1" w:styleId="Level2Char">
    <w:name w:val="Level 2 Char"/>
    <w:basedOn w:val="DefaultParagraphFont"/>
    <w:link w:val="Level2"/>
    <w:locked/>
    <w:rsid w:val="00B464FF"/>
    <w:rPr>
      <w:rFonts w:asciiTheme="majorHAnsi" w:hAnsiTheme="majorHAnsi"/>
      <w:smallCaps/>
      <w:color w:val="000000"/>
    </w:rPr>
  </w:style>
  <w:style w:type="paragraph" w:customStyle="1" w:styleId="Level2">
    <w:name w:val="Level 2"/>
    <w:basedOn w:val="TOC2"/>
    <w:link w:val="Level2Char"/>
    <w:qFormat/>
    <w:rsid w:val="00B464FF"/>
    <w:pPr>
      <w:tabs>
        <w:tab w:val="clear" w:pos="7910"/>
        <w:tab w:val="right" w:leader="dot" w:pos="8630"/>
      </w:tabs>
      <w:spacing w:line="240" w:lineRule="auto"/>
      <w:ind w:left="200"/>
    </w:pPr>
    <w:rPr>
      <w:rFonts w:asciiTheme="majorHAnsi" w:hAnsiTheme="majorHAnsi"/>
      <w:smallCaps/>
      <w:color w:val="000000"/>
      <w:sz w:val="20"/>
      <w:lang w:val="en-GB" w:eastAsia="en-GB"/>
    </w:rPr>
  </w:style>
  <w:style w:type="character" w:customStyle="1" w:styleId="UnresolvedMention1">
    <w:name w:val="Unresolved Mention1"/>
    <w:basedOn w:val="DefaultParagraphFont"/>
    <w:uiPriority w:val="99"/>
    <w:semiHidden/>
    <w:unhideWhenUsed/>
    <w:rsid w:val="008A507F"/>
    <w:rPr>
      <w:color w:val="605E5C"/>
      <w:shd w:val="clear" w:color="auto" w:fill="E1DFDD"/>
    </w:rPr>
  </w:style>
  <w:style w:type="character" w:customStyle="1" w:styleId="FooterChar">
    <w:name w:val="Footer Char"/>
    <w:basedOn w:val="DefaultParagraphFont"/>
    <w:link w:val="Footer"/>
    <w:uiPriority w:val="99"/>
    <w:rsid w:val="006732BC"/>
    <w:rPr>
      <w:rFonts w:ascii="Arial Black" w:hAnsi="Arial Black"/>
      <w:sz w:val="16"/>
      <w:lang w:val="en-US" w:eastAsia="en-US"/>
    </w:rPr>
  </w:style>
  <w:style w:type="paragraph" w:styleId="NoSpacing">
    <w:name w:val="No Spacing"/>
    <w:uiPriority w:val="1"/>
    <w:qFormat/>
    <w:rsid w:val="006732BC"/>
    <w:rPr>
      <w:rFonts w:asciiTheme="minorHAnsi" w:eastAsiaTheme="minorEastAsia" w:hAnsiTheme="minorHAnsi" w:cstheme="minorBid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704954">
      <w:bodyDiv w:val="1"/>
      <w:marLeft w:val="0"/>
      <w:marRight w:val="0"/>
      <w:marTop w:val="0"/>
      <w:marBottom w:val="0"/>
      <w:divBdr>
        <w:top w:val="none" w:sz="0" w:space="0" w:color="auto"/>
        <w:left w:val="none" w:sz="0" w:space="0" w:color="auto"/>
        <w:bottom w:val="none" w:sz="0" w:space="0" w:color="auto"/>
        <w:right w:val="none" w:sz="0" w:space="0" w:color="auto"/>
      </w:divBdr>
    </w:div>
    <w:div w:id="626589898">
      <w:bodyDiv w:val="1"/>
      <w:marLeft w:val="0"/>
      <w:marRight w:val="0"/>
      <w:marTop w:val="0"/>
      <w:marBottom w:val="0"/>
      <w:divBdr>
        <w:top w:val="none" w:sz="0" w:space="0" w:color="auto"/>
        <w:left w:val="none" w:sz="0" w:space="0" w:color="auto"/>
        <w:bottom w:val="none" w:sz="0" w:space="0" w:color="auto"/>
        <w:right w:val="none" w:sz="0" w:space="0" w:color="auto"/>
      </w:divBdr>
    </w:div>
    <w:div w:id="211590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image" Target="media/image3.jpeg"/><Relationship Id="rId19" Type="http://schemas.openxmlformats.org/officeDocument/2006/relationships/image" Target="media/image4.jpeg"/><Relationship Id="rId63" Type="http://schemas.openxmlformats.org/officeDocument/2006/relationships/theme" Target="theme/theme1.xm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hyperlink" Target="mailto:pinhelp@bucksfirealarms.com" TargetMode="External"/><Relationship Id="rId54" Type="http://schemas.openxmlformats.org/officeDocument/2006/relationships/hyperlink" Target="mailto:pinhelp@bucksfirealarms.com" TargetMode="External"/><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40" Type="http://schemas.openxmlformats.org/officeDocument/2006/relationships/image" Target="media/image11.jpeg"/><Relationship Id="rId41" Type="http://schemas.openxmlformats.org/officeDocument/2006/relationships/image" Target="media/image12.jpeg"/><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hyperlink" Target="http://www.bucksfirealarms.com" TargetMode="Externa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https://bucks.ac.uk/__data/assets/image/0021/13467/bucks_new_university_colour_logo.jpg" TargetMode="External"/><Relationship Id="rId30" Type="http://schemas.openxmlformats.org/officeDocument/2006/relationships/image" Target="media/image6.jpeg"/><Relationship Id="rId31" Type="http://schemas.openxmlformats.org/officeDocument/2006/relationships/footer" Target="footer14.xml"/><Relationship Id="rId32" Type="http://schemas.openxmlformats.org/officeDocument/2006/relationships/header" Target="header4.xml"/><Relationship Id="rId33" Type="http://schemas.openxmlformats.org/officeDocument/2006/relationships/footer" Target="footer15.xml"/><Relationship Id="rId34" Type="http://schemas.openxmlformats.org/officeDocument/2006/relationships/header" Target="header5.xml"/><Relationship Id="rId35" Type="http://schemas.openxmlformats.org/officeDocument/2006/relationships/footer" Target="footer16.xml"/><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jpeg"/><Relationship Id="rId39" Type="http://schemas.openxmlformats.org/officeDocument/2006/relationships/image" Target="media/image10.png"/><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image" Target="media/image5.jpeg"/><Relationship Id="rId60" Type="http://schemas.openxmlformats.org/officeDocument/2006/relationships/header" Target="header6.xml"/><Relationship Id="rId61" Type="http://schemas.openxmlformats.org/officeDocument/2006/relationships/fontTable" Target="fontTable.xml"/><Relationship Id="rId62" Type="http://schemas.openxmlformats.org/officeDocument/2006/relationships/glossaryDocument" Target="glossary/document.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n\Downloads\TF06207126.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30D9E0697774E03BDC32EEBDBCC866F"/>
        <w:category>
          <w:name w:val="General"/>
          <w:gallery w:val="placeholder"/>
        </w:category>
        <w:types>
          <w:type w:val="bbPlcHdr"/>
        </w:types>
        <w:behaviors>
          <w:behavior w:val="content"/>
        </w:behaviors>
        <w:guid w:val="{D5CE1B96-25FC-409A-ACBB-EB81680C8124}"/>
      </w:docPartPr>
      <w:docPartBody>
        <w:p w:rsidR="00E10FA1" w:rsidRDefault="009401C2" w:rsidP="009401C2">
          <w:pPr>
            <w:pStyle w:val="830D9E0697774E03BDC32EEBDBCC866F"/>
          </w:pPr>
          <w:r>
            <w:rPr>
              <w:rStyle w:val="level1char"/>
              <w:sz w:val="20"/>
              <w:szCs w:val="20"/>
              <w:lang w:val="en-US"/>
            </w:rPr>
            <w:t>Chapter 1</w:t>
          </w:r>
        </w:p>
      </w:docPartBody>
    </w:docPart>
    <w:docPart>
      <w:docPartPr>
        <w:name w:val="0661DF4CB0E148DEA9DB63812BCFCF00"/>
        <w:category>
          <w:name w:val="General"/>
          <w:gallery w:val="placeholder"/>
        </w:category>
        <w:types>
          <w:type w:val="bbPlcHdr"/>
        </w:types>
        <w:behaviors>
          <w:behavior w:val="content"/>
        </w:behaviors>
        <w:guid w:val="{4601948C-FEA2-4A1D-92F5-05192B7EE171}"/>
      </w:docPartPr>
      <w:docPartBody>
        <w:p w:rsidR="00E10FA1" w:rsidRDefault="009401C2" w:rsidP="009401C2">
          <w:pPr>
            <w:pStyle w:val="0661DF4CB0E148DEA9DB63812BCFCF00"/>
          </w:pPr>
          <w:r>
            <w:rPr>
              <w:noProof/>
              <w:webHidden/>
            </w:rPr>
            <w:t>#</w:t>
          </w:r>
        </w:p>
      </w:docPartBody>
    </w:docPart>
    <w:docPart>
      <w:docPartPr>
        <w:name w:val="B3CF5DEE15F848F6BA22528DB7FC0C91"/>
        <w:category>
          <w:name w:val="General"/>
          <w:gallery w:val="placeholder"/>
        </w:category>
        <w:types>
          <w:type w:val="bbPlcHdr"/>
        </w:types>
        <w:behaviors>
          <w:behavior w:val="content"/>
        </w:behaviors>
        <w:guid w:val="{79C25C6F-27D7-4C12-9771-5F268E2CD8B9}"/>
      </w:docPartPr>
      <w:docPartBody>
        <w:p w:rsidR="00E10FA1" w:rsidRDefault="009401C2" w:rsidP="009401C2">
          <w:pPr>
            <w:pStyle w:val="B3CF5DEE15F848F6BA22528DB7FC0C91"/>
          </w:pPr>
          <w:r>
            <w:rPr>
              <w:rStyle w:val="level2char"/>
              <w:sz w:val="20"/>
              <w:szCs w:val="20"/>
              <w:lang w:val="en-US"/>
            </w:rPr>
            <w:t>Section 1.1</w:t>
          </w:r>
        </w:p>
      </w:docPartBody>
    </w:docPart>
    <w:docPart>
      <w:docPartPr>
        <w:name w:val="158E62E9E27C43D4BF00E6C523D0BF92"/>
        <w:category>
          <w:name w:val="General"/>
          <w:gallery w:val="placeholder"/>
        </w:category>
        <w:types>
          <w:type w:val="bbPlcHdr"/>
        </w:types>
        <w:behaviors>
          <w:behavior w:val="content"/>
        </w:behaviors>
        <w:guid w:val="{37C854D4-729A-455C-B8C3-3574F8E5EA6F}"/>
      </w:docPartPr>
      <w:docPartBody>
        <w:p w:rsidR="00E10FA1" w:rsidRDefault="009401C2" w:rsidP="009401C2">
          <w:pPr>
            <w:pStyle w:val="158E62E9E27C43D4BF00E6C523D0BF92"/>
          </w:pPr>
          <w:r>
            <w:rPr>
              <w:noProof/>
              <w:webHidden/>
              <w:color w:val="000000"/>
            </w:rPr>
            <w:t>#</w:t>
          </w:r>
        </w:p>
      </w:docPartBody>
    </w:docPart>
    <w:docPart>
      <w:docPartPr>
        <w:name w:val="76D373F73B244C16AF782DBF09853437"/>
        <w:category>
          <w:name w:val="General"/>
          <w:gallery w:val="placeholder"/>
        </w:category>
        <w:types>
          <w:type w:val="bbPlcHdr"/>
        </w:types>
        <w:behaviors>
          <w:behavior w:val="content"/>
        </w:behaviors>
        <w:guid w:val="{375D578D-901F-443B-9CDA-9971B33BD65F}"/>
      </w:docPartPr>
      <w:docPartBody>
        <w:p w:rsidR="00E10FA1" w:rsidRDefault="009401C2" w:rsidP="009401C2">
          <w:pPr>
            <w:pStyle w:val="76D373F73B244C16AF782DBF09853437"/>
          </w:pPr>
          <w:r>
            <w:rPr>
              <w:noProof/>
              <w:webHidden/>
              <w:color w:val="000000"/>
            </w:rPr>
            <w:t>#</w:t>
          </w:r>
        </w:p>
      </w:docPartBody>
    </w:docPart>
    <w:docPart>
      <w:docPartPr>
        <w:name w:val="84F582BFE0674C6CA1EA3B7219A32069"/>
        <w:category>
          <w:name w:val="General"/>
          <w:gallery w:val="placeholder"/>
        </w:category>
        <w:types>
          <w:type w:val="bbPlcHdr"/>
        </w:types>
        <w:behaviors>
          <w:behavior w:val="content"/>
        </w:behaviors>
        <w:guid w:val="{542631CF-A86F-4786-9E54-B8A856F732C6}"/>
      </w:docPartPr>
      <w:docPartBody>
        <w:p w:rsidR="00E10FA1" w:rsidRDefault="009401C2" w:rsidP="009401C2">
          <w:pPr>
            <w:pStyle w:val="84F582BFE0674C6CA1EA3B7219A32069"/>
          </w:pPr>
          <w:r>
            <w:rPr>
              <w:noProof/>
              <w:webHidden/>
              <w:color w:val="000000"/>
            </w:rPr>
            <w:t>#</w:t>
          </w:r>
        </w:p>
      </w:docPartBody>
    </w:docPart>
    <w:docPart>
      <w:docPartPr>
        <w:name w:val="DDD2ACEF4F804FFB8087FDE03DAB9CAC"/>
        <w:category>
          <w:name w:val="General"/>
          <w:gallery w:val="placeholder"/>
        </w:category>
        <w:types>
          <w:type w:val="bbPlcHdr"/>
        </w:types>
        <w:behaviors>
          <w:behavior w:val="content"/>
        </w:behaviors>
        <w:guid w:val="{90B21F02-CDDA-4DC3-81AC-5A6EE90EB70F}"/>
      </w:docPartPr>
      <w:docPartBody>
        <w:p w:rsidR="00E10FA1" w:rsidRDefault="009401C2" w:rsidP="009401C2">
          <w:pPr>
            <w:pStyle w:val="DDD2ACEF4F804FFB8087FDE03DAB9CAC"/>
          </w:pPr>
          <w:r>
            <w:rPr>
              <w:noProof/>
              <w:webHidden/>
              <w:color w:val="000000"/>
            </w:rPr>
            <w:t>#</w:t>
          </w:r>
        </w:p>
      </w:docPartBody>
    </w:docPart>
    <w:docPart>
      <w:docPartPr>
        <w:name w:val="B17FF84B2B8042F1898B282C87E5246C"/>
        <w:category>
          <w:name w:val="General"/>
          <w:gallery w:val="placeholder"/>
        </w:category>
        <w:types>
          <w:type w:val="bbPlcHdr"/>
        </w:types>
        <w:behaviors>
          <w:behavior w:val="content"/>
        </w:behaviors>
        <w:guid w:val="{B72E2105-8949-4516-A0AB-D0C88ED223B7}"/>
      </w:docPartPr>
      <w:docPartBody>
        <w:p w:rsidR="00E10FA1" w:rsidRDefault="009401C2" w:rsidP="009401C2">
          <w:pPr>
            <w:pStyle w:val="B17FF84B2B8042F1898B282C87E5246C"/>
          </w:pPr>
          <w:r>
            <w:rPr>
              <w:noProof/>
              <w:webHidden/>
              <w:color w:val="000000"/>
            </w:rPr>
            <w:t>#</w:t>
          </w:r>
        </w:p>
      </w:docPartBody>
    </w:docPart>
    <w:docPart>
      <w:docPartPr>
        <w:name w:val="BCAC2270301444E6ADD44978A2EF30F9"/>
        <w:category>
          <w:name w:val="General"/>
          <w:gallery w:val="placeholder"/>
        </w:category>
        <w:types>
          <w:type w:val="bbPlcHdr"/>
        </w:types>
        <w:behaviors>
          <w:behavior w:val="content"/>
        </w:behaviors>
        <w:guid w:val="{5D8955EE-C138-49E5-B7EC-66718FB32040}"/>
      </w:docPartPr>
      <w:docPartBody>
        <w:p w:rsidR="00E10FA1" w:rsidRDefault="009401C2" w:rsidP="009401C2">
          <w:pPr>
            <w:pStyle w:val="BCAC2270301444E6ADD44978A2EF30F9"/>
          </w:pPr>
          <w:r>
            <w:rPr>
              <w:noProof/>
              <w:webHidden/>
              <w:color w:val="000000"/>
            </w:rPr>
            <w:t>#</w:t>
          </w:r>
        </w:p>
      </w:docPartBody>
    </w:docPart>
    <w:docPart>
      <w:docPartPr>
        <w:name w:val="94B76E9EB66548239E951B260C4B27A5"/>
        <w:category>
          <w:name w:val="General"/>
          <w:gallery w:val="placeholder"/>
        </w:category>
        <w:types>
          <w:type w:val="bbPlcHdr"/>
        </w:types>
        <w:behaviors>
          <w:behavior w:val="content"/>
        </w:behaviors>
        <w:guid w:val="{AA575BA2-4EB4-412D-AAB6-42B47344BDA8}"/>
      </w:docPartPr>
      <w:docPartBody>
        <w:p w:rsidR="00E10FA1" w:rsidRDefault="009401C2" w:rsidP="009401C2">
          <w:pPr>
            <w:pStyle w:val="94B76E9EB66548239E951B260C4B27A5"/>
          </w:pPr>
          <w:r>
            <w:rPr>
              <w:rStyle w:val="level1char"/>
              <w:sz w:val="20"/>
              <w:szCs w:val="20"/>
              <w:lang w:val="en-US"/>
            </w:rPr>
            <w:t>Chapter 2</w:t>
          </w:r>
        </w:p>
      </w:docPartBody>
    </w:docPart>
    <w:docPart>
      <w:docPartPr>
        <w:name w:val="F5A787A733E84CE8BB284DB8402F5532"/>
        <w:category>
          <w:name w:val="General"/>
          <w:gallery w:val="placeholder"/>
        </w:category>
        <w:types>
          <w:type w:val="bbPlcHdr"/>
        </w:types>
        <w:behaviors>
          <w:behavior w:val="content"/>
        </w:behaviors>
        <w:guid w:val="{4E7B7D19-1323-4549-B6CF-58E715567F0D}"/>
      </w:docPartPr>
      <w:docPartBody>
        <w:p w:rsidR="00E10FA1" w:rsidRDefault="009401C2" w:rsidP="009401C2">
          <w:pPr>
            <w:pStyle w:val="F5A787A733E84CE8BB284DB8402F5532"/>
          </w:pPr>
          <w:r>
            <w:rPr>
              <w:noProof/>
              <w:webHidden/>
              <w:color w:val="000000"/>
            </w:rPr>
            <w:t>#</w:t>
          </w:r>
        </w:p>
      </w:docPartBody>
    </w:docPart>
    <w:docPart>
      <w:docPartPr>
        <w:name w:val="35EB00C4F4154E12ADB19C9546DEDA79"/>
        <w:category>
          <w:name w:val="General"/>
          <w:gallery w:val="placeholder"/>
        </w:category>
        <w:types>
          <w:type w:val="bbPlcHdr"/>
        </w:types>
        <w:behaviors>
          <w:behavior w:val="content"/>
        </w:behaviors>
        <w:guid w:val="{E3CBAD93-B1C6-4161-8D67-B0F4103C764B}"/>
      </w:docPartPr>
      <w:docPartBody>
        <w:p w:rsidR="00E10FA1" w:rsidRDefault="009401C2" w:rsidP="009401C2">
          <w:pPr>
            <w:pStyle w:val="35EB00C4F4154E12ADB19C9546DEDA79"/>
          </w:pPr>
          <w:r>
            <w:rPr>
              <w:rStyle w:val="level2char"/>
              <w:sz w:val="20"/>
              <w:szCs w:val="20"/>
              <w:lang w:val="en-US"/>
            </w:rPr>
            <w:t>Section 2.1</w:t>
          </w:r>
        </w:p>
      </w:docPartBody>
    </w:docPart>
    <w:docPart>
      <w:docPartPr>
        <w:name w:val="4C48AB8776D3439A9389DA5BF483A648"/>
        <w:category>
          <w:name w:val="General"/>
          <w:gallery w:val="placeholder"/>
        </w:category>
        <w:types>
          <w:type w:val="bbPlcHdr"/>
        </w:types>
        <w:behaviors>
          <w:behavior w:val="content"/>
        </w:behaviors>
        <w:guid w:val="{C9554D8F-FFB2-4D59-AB1A-2DE1FD71524E}"/>
      </w:docPartPr>
      <w:docPartBody>
        <w:p w:rsidR="00E10FA1" w:rsidRDefault="009401C2" w:rsidP="009401C2">
          <w:pPr>
            <w:pStyle w:val="4C48AB8776D3439A9389DA5BF483A648"/>
          </w:pPr>
          <w:r>
            <w:rPr>
              <w:noProof/>
              <w:webHidden/>
              <w:color w:val="000000"/>
            </w:rPr>
            <w:t>#</w:t>
          </w:r>
        </w:p>
      </w:docPartBody>
    </w:docPart>
    <w:docPart>
      <w:docPartPr>
        <w:name w:val="8023B8FE081F45748E8502628F8FD36E"/>
        <w:category>
          <w:name w:val="General"/>
          <w:gallery w:val="placeholder"/>
        </w:category>
        <w:types>
          <w:type w:val="bbPlcHdr"/>
        </w:types>
        <w:behaviors>
          <w:behavior w:val="content"/>
        </w:behaviors>
        <w:guid w:val="{159CD018-4404-47AC-9C6A-BA857FD8E59C}"/>
      </w:docPartPr>
      <w:docPartBody>
        <w:p w:rsidR="00E10FA1" w:rsidRDefault="009401C2" w:rsidP="009401C2">
          <w:pPr>
            <w:pStyle w:val="8023B8FE081F45748E8502628F8FD36E"/>
          </w:pPr>
          <w:r>
            <w:rPr>
              <w:noProof/>
              <w:webHidden/>
              <w:color w:val="000000"/>
            </w:rPr>
            <w:t>#</w:t>
          </w:r>
        </w:p>
      </w:docPartBody>
    </w:docPart>
    <w:docPart>
      <w:docPartPr>
        <w:name w:val="9EA8F8EB8DFA4707A4807D51DB098EF2"/>
        <w:category>
          <w:name w:val="General"/>
          <w:gallery w:val="placeholder"/>
        </w:category>
        <w:types>
          <w:type w:val="bbPlcHdr"/>
        </w:types>
        <w:behaviors>
          <w:behavior w:val="content"/>
        </w:behaviors>
        <w:guid w:val="{774938CF-3858-482F-995C-646B8B542221}"/>
      </w:docPartPr>
      <w:docPartBody>
        <w:p w:rsidR="00E10FA1" w:rsidRDefault="009401C2" w:rsidP="009401C2">
          <w:pPr>
            <w:pStyle w:val="9EA8F8EB8DFA4707A4807D51DB098EF2"/>
          </w:pPr>
          <w:r>
            <w:rPr>
              <w:noProof/>
              <w:webHidden/>
              <w:color w:val="000000"/>
            </w:rPr>
            <w:t>#</w:t>
          </w:r>
        </w:p>
      </w:docPartBody>
    </w:docPart>
    <w:docPart>
      <w:docPartPr>
        <w:name w:val="B074FB8F93EA4C009DA1BB7CF30F9554"/>
        <w:category>
          <w:name w:val="General"/>
          <w:gallery w:val="placeholder"/>
        </w:category>
        <w:types>
          <w:type w:val="bbPlcHdr"/>
        </w:types>
        <w:behaviors>
          <w:behavior w:val="content"/>
        </w:behaviors>
        <w:guid w:val="{563EB758-CB47-45B2-81C9-32B1BA4756C3}"/>
      </w:docPartPr>
      <w:docPartBody>
        <w:p w:rsidR="00E10FA1" w:rsidRDefault="009401C2" w:rsidP="009401C2">
          <w:pPr>
            <w:pStyle w:val="B074FB8F93EA4C009DA1BB7CF30F9554"/>
          </w:pPr>
          <w:r>
            <w:rPr>
              <w:noProof/>
              <w:webHidden/>
              <w:color w:val="000000"/>
            </w:rPr>
            <w:t>#</w:t>
          </w:r>
        </w:p>
      </w:docPartBody>
    </w:docPart>
    <w:docPart>
      <w:docPartPr>
        <w:name w:val="53E6F81EAD6E40C7AAC687C19BAEE5C4"/>
        <w:category>
          <w:name w:val="General"/>
          <w:gallery w:val="placeholder"/>
        </w:category>
        <w:types>
          <w:type w:val="bbPlcHdr"/>
        </w:types>
        <w:behaviors>
          <w:behavior w:val="content"/>
        </w:behaviors>
        <w:guid w:val="{5FF85F4C-E4A7-4560-AECC-413E045C0238}"/>
      </w:docPartPr>
      <w:docPartBody>
        <w:p w:rsidR="00E10FA1" w:rsidRDefault="009401C2" w:rsidP="009401C2">
          <w:pPr>
            <w:pStyle w:val="53E6F81EAD6E40C7AAC687C19BAEE5C4"/>
          </w:pPr>
          <w:r>
            <w:rPr>
              <w:rStyle w:val="level1char"/>
              <w:sz w:val="20"/>
              <w:szCs w:val="20"/>
              <w:lang w:val="en-US"/>
            </w:rPr>
            <w:t>Chapter 3</w:t>
          </w:r>
        </w:p>
      </w:docPartBody>
    </w:docPart>
    <w:docPart>
      <w:docPartPr>
        <w:name w:val="BC1AE2AD59A04F28B85AF85525B2B6D1"/>
        <w:category>
          <w:name w:val="General"/>
          <w:gallery w:val="placeholder"/>
        </w:category>
        <w:types>
          <w:type w:val="bbPlcHdr"/>
        </w:types>
        <w:behaviors>
          <w:behavior w:val="content"/>
        </w:behaviors>
        <w:guid w:val="{88126A7C-61BB-46D9-B2C3-699BDF85C4BB}"/>
      </w:docPartPr>
      <w:docPartBody>
        <w:p w:rsidR="00E10FA1" w:rsidRDefault="009401C2" w:rsidP="009401C2">
          <w:pPr>
            <w:pStyle w:val="BC1AE2AD59A04F28B85AF85525B2B6D1"/>
          </w:pPr>
          <w:r>
            <w:rPr>
              <w:noProof/>
              <w:webHidden/>
              <w:color w:val="000000"/>
            </w:rPr>
            <w:t>#</w:t>
          </w:r>
        </w:p>
      </w:docPartBody>
    </w:docPart>
    <w:docPart>
      <w:docPartPr>
        <w:name w:val="0627698078BE4BCFBDE9F1CACEBEB796"/>
        <w:category>
          <w:name w:val="General"/>
          <w:gallery w:val="placeholder"/>
        </w:category>
        <w:types>
          <w:type w:val="bbPlcHdr"/>
        </w:types>
        <w:behaviors>
          <w:behavior w:val="content"/>
        </w:behaviors>
        <w:guid w:val="{17D294A2-4FD3-485B-B82E-1F4A47E6695F}"/>
      </w:docPartPr>
      <w:docPartBody>
        <w:p w:rsidR="00E10FA1" w:rsidRDefault="009401C2" w:rsidP="009401C2">
          <w:pPr>
            <w:pStyle w:val="0627698078BE4BCFBDE9F1CACEBEB796"/>
          </w:pPr>
          <w:r>
            <w:rPr>
              <w:rStyle w:val="level2char"/>
              <w:sz w:val="20"/>
              <w:szCs w:val="20"/>
              <w:lang w:val="en-US"/>
            </w:rPr>
            <w:t>Section 3.1</w:t>
          </w:r>
        </w:p>
      </w:docPartBody>
    </w:docPart>
    <w:docPart>
      <w:docPartPr>
        <w:name w:val="855A8644B6944FDAB471E0A0E4831A0A"/>
        <w:category>
          <w:name w:val="General"/>
          <w:gallery w:val="placeholder"/>
        </w:category>
        <w:types>
          <w:type w:val="bbPlcHdr"/>
        </w:types>
        <w:behaviors>
          <w:behavior w:val="content"/>
        </w:behaviors>
        <w:guid w:val="{93BC7E5E-8233-490F-96E8-5929281DC49B}"/>
      </w:docPartPr>
      <w:docPartBody>
        <w:p w:rsidR="00E10FA1" w:rsidRDefault="009401C2" w:rsidP="009401C2">
          <w:pPr>
            <w:pStyle w:val="855A8644B6944FDAB471E0A0E4831A0A"/>
          </w:pPr>
          <w:r>
            <w:rPr>
              <w:noProof/>
              <w:webHidden/>
              <w:color w:val="000000"/>
            </w:rPr>
            <w:t>#</w:t>
          </w:r>
        </w:p>
      </w:docPartBody>
    </w:docPart>
    <w:docPart>
      <w:docPartPr>
        <w:name w:val="59A7D545DC5947F4A75D1F851D1FEF1E"/>
        <w:category>
          <w:name w:val="General"/>
          <w:gallery w:val="placeholder"/>
        </w:category>
        <w:types>
          <w:type w:val="bbPlcHdr"/>
        </w:types>
        <w:behaviors>
          <w:behavior w:val="content"/>
        </w:behaviors>
        <w:guid w:val="{556816F7-0C56-483B-A5CE-4935331441FA}"/>
      </w:docPartPr>
      <w:docPartBody>
        <w:p w:rsidR="00E10FA1" w:rsidRDefault="009401C2" w:rsidP="009401C2">
          <w:pPr>
            <w:pStyle w:val="59A7D545DC5947F4A75D1F851D1FEF1E"/>
          </w:pPr>
          <w:r>
            <w:rPr>
              <w:rStyle w:val="level2char"/>
              <w:sz w:val="20"/>
              <w:szCs w:val="20"/>
              <w:lang w:val="en-US"/>
            </w:rPr>
            <w:t>Section 3.2</w:t>
          </w:r>
        </w:p>
      </w:docPartBody>
    </w:docPart>
    <w:docPart>
      <w:docPartPr>
        <w:name w:val="CD277047AB2E46979BED16E16D598251"/>
        <w:category>
          <w:name w:val="General"/>
          <w:gallery w:val="placeholder"/>
        </w:category>
        <w:types>
          <w:type w:val="bbPlcHdr"/>
        </w:types>
        <w:behaviors>
          <w:behavior w:val="content"/>
        </w:behaviors>
        <w:guid w:val="{DEA8F762-7658-40A9-A460-71B229D5CAE0}"/>
      </w:docPartPr>
      <w:docPartBody>
        <w:p w:rsidR="00E10FA1" w:rsidRDefault="009401C2" w:rsidP="009401C2">
          <w:pPr>
            <w:pStyle w:val="CD277047AB2E46979BED16E16D598251"/>
          </w:pPr>
          <w:r>
            <w:rPr>
              <w:noProof/>
              <w:webHidden/>
              <w:color w:val="000000"/>
            </w:rPr>
            <w:t>#</w:t>
          </w:r>
        </w:p>
      </w:docPartBody>
    </w:docPart>
    <w:docPart>
      <w:docPartPr>
        <w:name w:val="777B3F3BB926423B808D5A01CF7528E4"/>
        <w:category>
          <w:name w:val="General"/>
          <w:gallery w:val="placeholder"/>
        </w:category>
        <w:types>
          <w:type w:val="bbPlcHdr"/>
        </w:types>
        <w:behaviors>
          <w:behavior w:val="content"/>
        </w:behaviors>
        <w:guid w:val="{11EFB4E2-AAE5-4BFB-A217-C93C15B9E70D}"/>
      </w:docPartPr>
      <w:docPartBody>
        <w:p w:rsidR="00E10FA1" w:rsidRDefault="009401C2" w:rsidP="009401C2">
          <w:pPr>
            <w:pStyle w:val="777B3F3BB926423B808D5A01CF7528E4"/>
          </w:pPr>
          <w:r>
            <w:rPr>
              <w:noProof/>
              <w:webHidden/>
              <w:color w:val="000000"/>
            </w:rPr>
            <w:t>#</w:t>
          </w:r>
        </w:p>
      </w:docPartBody>
    </w:docPart>
    <w:docPart>
      <w:docPartPr>
        <w:name w:val="F0539F78E096AA49BA2ECF812A90732D"/>
        <w:category>
          <w:name w:val="General"/>
          <w:gallery w:val="placeholder"/>
        </w:category>
        <w:types>
          <w:type w:val="bbPlcHdr"/>
        </w:types>
        <w:behaviors>
          <w:behavior w:val="content"/>
        </w:behaviors>
        <w:guid w:val="{07A563CA-96BE-C947-B5ED-BE21FB47F5EC}"/>
      </w:docPartPr>
      <w:docPartBody>
        <w:p w:rsidR="002A2A2B" w:rsidRDefault="002A2A2B" w:rsidP="002A2A2B">
          <w:pPr>
            <w:pStyle w:val="F0539F78E096AA49BA2ECF812A90732D"/>
          </w:pPr>
          <w:r>
            <w:rPr>
              <w:noProof/>
              <w:webHidden/>
              <w:color w:val="000000"/>
            </w:rPr>
            <w:t>#</w:t>
          </w:r>
        </w:p>
      </w:docPartBody>
    </w:docPart>
    <w:docPart>
      <w:docPartPr>
        <w:name w:val="E9E9F272A04EC64688145B48023D4378"/>
        <w:category>
          <w:name w:val="General"/>
          <w:gallery w:val="placeholder"/>
        </w:category>
        <w:types>
          <w:type w:val="bbPlcHdr"/>
        </w:types>
        <w:behaviors>
          <w:behavior w:val="content"/>
        </w:behaviors>
        <w:guid w:val="{3D42FF18-C2C6-DD47-896A-E1A21685502A}"/>
      </w:docPartPr>
      <w:docPartBody>
        <w:p w:rsidR="002A2A2B" w:rsidRDefault="002A2A2B" w:rsidP="002A2A2B">
          <w:pPr>
            <w:pStyle w:val="E9E9F272A04EC64688145B48023D4378"/>
          </w:pPr>
          <w:r>
            <w:rPr>
              <w:noProof/>
              <w:webHidden/>
              <w:color w:val="000000"/>
            </w:rPr>
            <w:t>#</w:t>
          </w:r>
        </w:p>
      </w:docPartBody>
    </w:docPart>
    <w:docPart>
      <w:docPartPr>
        <w:name w:val="29119C82807B044DB5B30B67ACAE17F1"/>
        <w:category>
          <w:name w:val="General"/>
          <w:gallery w:val="placeholder"/>
        </w:category>
        <w:types>
          <w:type w:val="bbPlcHdr"/>
        </w:types>
        <w:behaviors>
          <w:behavior w:val="content"/>
        </w:behaviors>
        <w:guid w:val="{31CDFCBD-0A73-D441-9688-DA166C7FA059}"/>
      </w:docPartPr>
      <w:docPartBody>
        <w:p w:rsidR="002A2A2B" w:rsidRDefault="002A2A2B" w:rsidP="002A2A2B">
          <w:pPr>
            <w:pStyle w:val="29119C82807B044DB5B30B67ACAE17F1"/>
          </w:pPr>
          <w:r>
            <w:rPr>
              <w:noProof/>
              <w:webHidden/>
              <w:color w:val="000000"/>
            </w:rPr>
            <w:t>#</w:t>
          </w:r>
        </w:p>
      </w:docPartBody>
    </w:docPart>
    <w:docPart>
      <w:docPartPr>
        <w:name w:val="D5EAADB1FEFF0F488FDC5D9595587187"/>
        <w:category>
          <w:name w:val="General"/>
          <w:gallery w:val="placeholder"/>
        </w:category>
        <w:types>
          <w:type w:val="bbPlcHdr"/>
        </w:types>
        <w:behaviors>
          <w:behavior w:val="content"/>
        </w:behaviors>
        <w:guid w:val="{5D46A796-E3EE-AE4C-BF7C-6ECFB599DA69}"/>
      </w:docPartPr>
      <w:docPartBody>
        <w:p w:rsidR="002A2A2B" w:rsidRDefault="002A2A2B" w:rsidP="002A2A2B">
          <w:pPr>
            <w:pStyle w:val="D5EAADB1FEFF0F488FDC5D9595587187"/>
          </w:pPr>
          <w:r>
            <w:rPr>
              <w:noProof/>
              <w:webHidden/>
              <w:color w:val="000000"/>
            </w:rPr>
            <w:t>#</w:t>
          </w:r>
        </w:p>
      </w:docPartBody>
    </w:docPart>
    <w:docPart>
      <w:docPartPr>
        <w:name w:val="DBBD72B30C4F50489986AA6AA010E407"/>
        <w:category>
          <w:name w:val="General"/>
          <w:gallery w:val="placeholder"/>
        </w:category>
        <w:types>
          <w:type w:val="bbPlcHdr"/>
        </w:types>
        <w:behaviors>
          <w:behavior w:val="content"/>
        </w:behaviors>
        <w:guid w:val="{6EAC43BA-7CF0-B24D-939A-E74E57786EE5}"/>
      </w:docPartPr>
      <w:docPartBody>
        <w:p w:rsidR="002A2A2B" w:rsidRDefault="002A2A2B" w:rsidP="002A2A2B">
          <w:pPr>
            <w:pStyle w:val="DBBD72B30C4F50489986AA6AA010E407"/>
          </w:pPr>
          <w:r>
            <w:rPr>
              <w:noProof/>
              <w:webHidden/>
              <w:color w:val="000000"/>
            </w:rPr>
            <w:t>#</w:t>
          </w:r>
        </w:p>
      </w:docPartBody>
    </w:docPart>
    <w:docPart>
      <w:docPartPr>
        <w:name w:val="66181F00763DAF4E9D90222B40CBFC4C"/>
        <w:category>
          <w:name w:val="General"/>
          <w:gallery w:val="placeholder"/>
        </w:category>
        <w:types>
          <w:type w:val="bbPlcHdr"/>
        </w:types>
        <w:behaviors>
          <w:behavior w:val="content"/>
        </w:behaviors>
        <w:guid w:val="{DDC3FF8E-7DC7-E142-97BB-C3C984B71BF1}"/>
      </w:docPartPr>
      <w:docPartBody>
        <w:p w:rsidR="002A2A2B" w:rsidRDefault="002A2A2B" w:rsidP="002A2A2B">
          <w:pPr>
            <w:pStyle w:val="66181F00763DAF4E9D90222B40CBFC4C"/>
          </w:pPr>
          <w:r>
            <w:rPr>
              <w:noProof/>
              <w:webHidden/>
              <w:color w:val="000000"/>
            </w:rPr>
            <w:t>#</w:t>
          </w:r>
        </w:p>
      </w:docPartBody>
    </w:docPart>
    <w:docPart>
      <w:docPartPr>
        <w:name w:val="EA5594FDB2C95141889F20FA4A581C72"/>
        <w:category>
          <w:name w:val="General"/>
          <w:gallery w:val="placeholder"/>
        </w:category>
        <w:types>
          <w:type w:val="bbPlcHdr"/>
        </w:types>
        <w:behaviors>
          <w:behavior w:val="content"/>
        </w:behaviors>
        <w:guid w:val="{33967A1F-57B0-484F-8FE5-70DA315A4F3F}"/>
      </w:docPartPr>
      <w:docPartBody>
        <w:p w:rsidR="002A2A2B" w:rsidRDefault="002A2A2B" w:rsidP="002A2A2B">
          <w:pPr>
            <w:pStyle w:val="EA5594FDB2C95141889F20FA4A581C72"/>
          </w:pPr>
          <w:r>
            <w:rPr>
              <w:noProof/>
              <w:webHidden/>
              <w:color w:val="000000"/>
            </w:rPr>
            <w:t>#</w:t>
          </w:r>
        </w:p>
      </w:docPartBody>
    </w:docPart>
    <w:docPart>
      <w:docPartPr>
        <w:name w:val="1E0A39163DB446408CA750DB8A1D9956"/>
        <w:category>
          <w:name w:val="General"/>
          <w:gallery w:val="placeholder"/>
        </w:category>
        <w:types>
          <w:type w:val="bbPlcHdr"/>
        </w:types>
        <w:behaviors>
          <w:behavior w:val="content"/>
        </w:behaviors>
        <w:guid w:val="{7806CC01-49F9-E046-8EDA-C6CF6502278E}"/>
      </w:docPartPr>
      <w:docPartBody>
        <w:p w:rsidR="002A2A2B" w:rsidRDefault="002A2A2B" w:rsidP="002A2A2B">
          <w:pPr>
            <w:pStyle w:val="1E0A39163DB446408CA750DB8A1D9956"/>
          </w:pPr>
          <w:r>
            <w:rPr>
              <w:noProof/>
              <w:webHidden/>
              <w:color w:val="000000"/>
            </w:rPr>
            <w:t>#</w:t>
          </w:r>
        </w:p>
      </w:docPartBody>
    </w:docPart>
    <w:docPart>
      <w:docPartPr>
        <w:name w:val="2E738817545021498FBC90E9A48AA676"/>
        <w:category>
          <w:name w:val="General"/>
          <w:gallery w:val="placeholder"/>
        </w:category>
        <w:types>
          <w:type w:val="bbPlcHdr"/>
        </w:types>
        <w:behaviors>
          <w:behavior w:val="content"/>
        </w:behaviors>
        <w:guid w:val="{A873C158-5227-A146-840C-7946D1BC9C99}"/>
      </w:docPartPr>
      <w:docPartBody>
        <w:p w:rsidR="00000000" w:rsidRDefault="00000000">
          <w:pPr>
            <w:pStyle w:val="2E738817545021498FBC90E9A48AA676"/>
          </w:pPr>
          <w:r>
            <w:rPr>
              <w:noProof/>
              <w:webHidden/>
              <w:color w:val="000000"/>
            </w:rPr>
            <w:t>#</w:t>
          </w:r>
        </w:p>
      </w:docPartBody>
    </w:docPart>
    <w:docPart>
      <w:docPartPr>
        <w:name w:val="17DCBBB373FD3B4B8694C659D7968A38"/>
        <w:category>
          <w:name w:val="General"/>
          <w:gallery w:val="placeholder"/>
        </w:category>
        <w:types>
          <w:type w:val="bbPlcHdr"/>
        </w:types>
        <w:behaviors>
          <w:behavior w:val="content"/>
        </w:behaviors>
        <w:guid w:val="{09433ACE-706A-5D45-A476-DB1502FFE456}"/>
      </w:docPartPr>
      <w:docPartBody>
        <w:p w:rsidR="00000000" w:rsidRDefault="00000000">
          <w:pPr>
            <w:pStyle w:val="17DCBBB373FD3B4B8694C659D7968A38"/>
          </w:pPr>
          <w:r>
            <w:rPr>
              <w:noProof/>
              <w:webHidden/>
              <w:color w:val="000000"/>
            </w:rPr>
            <w:t>#</w:t>
          </w:r>
        </w:p>
      </w:docPartBody>
    </w:docPart>
    <w:docPart>
      <w:docPartPr>
        <w:name w:val="43679FC434110E45865745707F8FD505"/>
        <w:category>
          <w:name w:val="General"/>
          <w:gallery w:val="placeholder"/>
        </w:category>
        <w:types>
          <w:type w:val="bbPlcHdr"/>
        </w:types>
        <w:behaviors>
          <w:behavior w:val="content"/>
        </w:behaviors>
        <w:guid w:val="{93DDB01C-DB6E-D64B-887B-8DB467246EE1}"/>
      </w:docPartPr>
      <w:docPartBody>
        <w:p w:rsidR="00000000" w:rsidRDefault="00000000">
          <w:pPr>
            <w:pStyle w:val="43679FC434110E45865745707F8FD505"/>
          </w:pPr>
          <w:r>
            <w:rPr>
              <w:noProof/>
              <w:webHidden/>
              <w:color w:val="000000"/>
            </w:rPr>
            <w:t>#</w:t>
          </w:r>
        </w:p>
      </w:docPartBody>
    </w:docPart>
    <w:docPart>
      <w:docPartPr>
        <w:name w:val="E9D870B11ECA22438A0BE291C6714A01"/>
        <w:category>
          <w:name w:val="General"/>
          <w:gallery w:val="placeholder"/>
        </w:category>
        <w:types>
          <w:type w:val="bbPlcHdr"/>
        </w:types>
        <w:behaviors>
          <w:behavior w:val="content"/>
        </w:behaviors>
        <w:guid w:val="{EF01C533-37BD-4A45-94DE-F58CB55F9BD9}"/>
      </w:docPartPr>
      <w:docPartBody>
        <w:p w:rsidR="00000000" w:rsidRDefault="00000000">
          <w:pPr>
            <w:pStyle w:val="E9D870B11ECA22438A0BE291C6714A01"/>
          </w:pPr>
          <w:r>
            <w:rPr>
              <w:noProof/>
              <w:webHidden/>
              <w:color w:val="000000"/>
            </w:rPr>
            <w:t>#</w:t>
          </w:r>
        </w:p>
      </w:docPartBody>
    </w:docPart>
    <w:docPart>
      <w:docPartPr>
        <w:name w:val="E695534E0E500640982B2B2A55A0471F"/>
        <w:category>
          <w:name w:val="General"/>
          <w:gallery w:val="placeholder"/>
        </w:category>
        <w:types>
          <w:type w:val="bbPlcHdr"/>
        </w:types>
        <w:behaviors>
          <w:behavior w:val="content"/>
        </w:behaviors>
        <w:guid w:val="{01864382-E1BF-E247-960F-92837AD30155}"/>
      </w:docPartPr>
      <w:docPartBody>
        <w:p w:rsidR="00000000" w:rsidRDefault="00000000">
          <w:pPr>
            <w:pStyle w:val="E695534E0E500640982B2B2A55A0471F"/>
          </w:pPr>
          <w:r>
            <w:rPr>
              <w:noProof/>
              <w:webHidden/>
              <w:color w:val="000000"/>
            </w:rPr>
            <w:t>#</w:t>
          </w:r>
        </w:p>
      </w:docPartBody>
    </w:docPart>
    <w:docPart>
      <w:docPartPr>
        <w:name w:val="5218C59D36C6D1478FD02323272D63D5"/>
        <w:category>
          <w:name w:val="General"/>
          <w:gallery w:val="placeholder"/>
        </w:category>
        <w:types>
          <w:type w:val="bbPlcHdr"/>
        </w:types>
        <w:behaviors>
          <w:behavior w:val="content"/>
        </w:behaviors>
        <w:guid w:val="{2BB5D9BB-5FE6-D441-850B-747BB41E2678}"/>
      </w:docPartPr>
      <w:docPartBody>
        <w:p w:rsidR="00000000" w:rsidRDefault="00000000">
          <w:pPr>
            <w:pStyle w:val="5218C59D36C6D1478FD02323272D63D5"/>
          </w:pPr>
          <w:r>
            <w:rPr>
              <w:noProof/>
              <w:webHidden/>
              <w:color w:val="000000"/>
            </w:rPr>
            <w:t>#</w:t>
          </w:r>
        </w:p>
      </w:docPartBody>
    </w:docPart>
    <w:docPart>
      <w:docPartPr>
        <w:name w:val="4C47F3D49FB9C249BC9AF729657595A2"/>
        <w:category>
          <w:name w:val="General"/>
          <w:gallery w:val="placeholder"/>
        </w:category>
        <w:types>
          <w:type w:val="bbPlcHdr"/>
        </w:types>
        <w:behaviors>
          <w:behavior w:val="content"/>
        </w:behaviors>
        <w:guid w:val="{44B93F6B-D517-D64C-BEC3-26EA3A37C8E8}"/>
      </w:docPartPr>
      <w:docPartBody>
        <w:p w:rsidR="00000000" w:rsidRDefault="00000000">
          <w:pPr>
            <w:pStyle w:val="4C47F3D49FB9C249BC9AF729657595A2"/>
          </w:pPr>
          <w:r>
            <w:rPr>
              <w:noProof/>
              <w:webHidden/>
              <w:color w:val="000000"/>
            </w:rPr>
            <w:t>#</w:t>
          </w:r>
        </w:p>
      </w:docPartBody>
    </w:docPart>
    <w:docPart>
      <w:docPartPr>
        <w:name w:val="63564585A78C64408A5A1536875A2925"/>
        <w:category>
          <w:name w:val="General"/>
          <w:gallery w:val="placeholder"/>
        </w:category>
        <w:types>
          <w:type w:val="bbPlcHdr"/>
        </w:types>
        <w:behaviors>
          <w:behavior w:val="content"/>
        </w:behaviors>
        <w:guid w:val="{9DFDFA9E-E768-3B44-8543-3D520891057E}"/>
      </w:docPartPr>
      <w:docPartBody>
        <w:p w:rsidR="00000000" w:rsidRDefault="00000000">
          <w:pPr>
            <w:pStyle w:val="63564585A78C64408A5A1536875A2925"/>
          </w:pPr>
          <w:r>
            <w:rPr>
              <w:noProof/>
              <w:webHidden/>
              <w:color w:val="000000"/>
            </w:rPr>
            <w:t>#</w:t>
          </w:r>
        </w:p>
      </w:docPartBody>
    </w:docPart>
    <w:docPart>
      <w:docPartPr>
        <w:name w:val="EE0F97F9B9086248B851892F6550385A"/>
        <w:category>
          <w:name w:val="General"/>
          <w:gallery w:val="placeholder"/>
        </w:category>
        <w:types>
          <w:type w:val="bbPlcHdr"/>
        </w:types>
        <w:behaviors>
          <w:behavior w:val="content"/>
        </w:behaviors>
        <w:guid w:val="{9A1DC843-CA42-B24D-9898-D2B7D52773A7}"/>
      </w:docPartPr>
      <w:docPartBody>
        <w:p w:rsidR="00000000" w:rsidRDefault="00000000">
          <w:pPr>
            <w:pStyle w:val="EE0F97F9B9086248B851892F6550385A"/>
          </w:pPr>
          <w:r>
            <w:rPr>
              <w:noProof/>
              <w:webHidden/>
              <w:color w:val="000000"/>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Arial Black">
    <w:panose1 w:val="020B0A04020102020204"/>
    <w:charset w:val="00"/>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Webdings">
    <w:panose1 w:val="05030102010509060703"/>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1C2"/>
    <w:rsid w:val="002A2A2B"/>
    <w:rsid w:val="00805595"/>
    <w:rsid w:val="009401C2"/>
    <w:rsid w:val="00B26D51"/>
    <w:rsid w:val="00E10F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evel1char">
    <w:name w:val="level1char"/>
    <w:basedOn w:val="DefaultParagraphFont"/>
    <w:rsid w:val="002A2A2B"/>
  </w:style>
  <w:style w:type="paragraph" w:customStyle="1" w:styleId="830D9E0697774E03BDC32EEBDBCC866F">
    <w:name w:val="830D9E0697774E03BDC32EEBDBCC866F"/>
    <w:rsid w:val="009401C2"/>
  </w:style>
  <w:style w:type="paragraph" w:customStyle="1" w:styleId="0661DF4CB0E148DEA9DB63812BCFCF00">
    <w:name w:val="0661DF4CB0E148DEA9DB63812BCFCF00"/>
    <w:rsid w:val="009401C2"/>
  </w:style>
  <w:style w:type="character" w:customStyle="1" w:styleId="level2char">
    <w:name w:val="level2char"/>
    <w:basedOn w:val="DefaultParagraphFont"/>
  </w:style>
  <w:style w:type="paragraph" w:customStyle="1" w:styleId="B3CF5DEE15F848F6BA22528DB7FC0C91">
    <w:name w:val="B3CF5DEE15F848F6BA22528DB7FC0C91"/>
    <w:rsid w:val="009401C2"/>
  </w:style>
  <w:style w:type="paragraph" w:customStyle="1" w:styleId="158E62E9E27C43D4BF00E6C523D0BF92">
    <w:name w:val="158E62E9E27C43D4BF00E6C523D0BF92"/>
    <w:rsid w:val="009401C2"/>
  </w:style>
  <w:style w:type="character" w:customStyle="1" w:styleId="level3charchar">
    <w:name w:val="level3charchar"/>
    <w:basedOn w:val="DefaultParagraphFont"/>
    <w:rsid w:val="009401C2"/>
  </w:style>
  <w:style w:type="paragraph" w:customStyle="1" w:styleId="AF19C17909F1408AB99D62C22E52D818">
    <w:name w:val="AF19C17909F1408AB99D62C22E52D818"/>
    <w:rsid w:val="009401C2"/>
  </w:style>
  <w:style w:type="paragraph" w:customStyle="1" w:styleId="76D373F73B244C16AF782DBF09853437">
    <w:name w:val="76D373F73B244C16AF782DBF09853437"/>
    <w:rsid w:val="009401C2"/>
  </w:style>
  <w:style w:type="paragraph" w:customStyle="1" w:styleId="6F3A188026204E15B3D8B8C0387CFD7C">
    <w:name w:val="6F3A188026204E15B3D8B8C0387CFD7C"/>
    <w:rsid w:val="009401C2"/>
  </w:style>
  <w:style w:type="paragraph" w:customStyle="1" w:styleId="84F582BFE0674C6CA1EA3B7219A32069">
    <w:name w:val="84F582BFE0674C6CA1EA3B7219A32069"/>
    <w:rsid w:val="009401C2"/>
  </w:style>
  <w:style w:type="paragraph" w:customStyle="1" w:styleId="2F7F1D0EA282490D932C708C8D7DD7D6">
    <w:name w:val="2F7F1D0EA282490D932C708C8D7DD7D6"/>
    <w:rsid w:val="009401C2"/>
  </w:style>
  <w:style w:type="paragraph" w:customStyle="1" w:styleId="DDD2ACEF4F804FFB8087FDE03DAB9CAC">
    <w:name w:val="DDD2ACEF4F804FFB8087FDE03DAB9CAC"/>
    <w:rsid w:val="009401C2"/>
  </w:style>
  <w:style w:type="paragraph" w:customStyle="1" w:styleId="FDEBA3875E8D455EA1BC31CC0C9F2880">
    <w:name w:val="FDEBA3875E8D455EA1BC31CC0C9F2880"/>
    <w:rsid w:val="009401C2"/>
  </w:style>
  <w:style w:type="paragraph" w:customStyle="1" w:styleId="B17FF84B2B8042F1898B282C87E5246C">
    <w:name w:val="B17FF84B2B8042F1898B282C87E5246C"/>
    <w:rsid w:val="009401C2"/>
  </w:style>
  <w:style w:type="paragraph" w:customStyle="1" w:styleId="07BACDB9E5024B08B531B7C8916AC52C">
    <w:name w:val="07BACDB9E5024B08B531B7C8916AC52C"/>
    <w:rsid w:val="009401C2"/>
  </w:style>
  <w:style w:type="paragraph" w:customStyle="1" w:styleId="BCAC2270301444E6ADD44978A2EF30F9">
    <w:name w:val="BCAC2270301444E6ADD44978A2EF30F9"/>
    <w:rsid w:val="009401C2"/>
  </w:style>
  <w:style w:type="paragraph" w:customStyle="1" w:styleId="94B76E9EB66548239E951B260C4B27A5">
    <w:name w:val="94B76E9EB66548239E951B260C4B27A5"/>
    <w:rsid w:val="009401C2"/>
  </w:style>
  <w:style w:type="paragraph" w:customStyle="1" w:styleId="F5A787A733E84CE8BB284DB8402F5532">
    <w:name w:val="F5A787A733E84CE8BB284DB8402F5532"/>
    <w:rsid w:val="009401C2"/>
  </w:style>
  <w:style w:type="paragraph" w:customStyle="1" w:styleId="35EB00C4F4154E12ADB19C9546DEDA79">
    <w:name w:val="35EB00C4F4154E12ADB19C9546DEDA79"/>
    <w:rsid w:val="009401C2"/>
  </w:style>
  <w:style w:type="paragraph" w:customStyle="1" w:styleId="4C48AB8776D3439A9389DA5BF483A648">
    <w:name w:val="4C48AB8776D3439A9389DA5BF483A648"/>
    <w:rsid w:val="009401C2"/>
  </w:style>
  <w:style w:type="paragraph" w:customStyle="1" w:styleId="D78E29A8A6884C04BC4F85961DBC7039">
    <w:name w:val="D78E29A8A6884C04BC4F85961DBC7039"/>
    <w:rsid w:val="009401C2"/>
  </w:style>
  <w:style w:type="paragraph" w:customStyle="1" w:styleId="8023B8FE081F45748E8502628F8FD36E">
    <w:name w:val="8023B8FE081F45748E8502628F8FD36E"/>
    <w:rsid w:val="009401C2"/>
  </w:style>
  <w:style w:type="paragraph" w:customStyle="1" w:styleId="0B8ACEF543F74A1FBAB2110FDACB2D64">
    <w:name w:val="0B8ACEF543F74A1FBAB2110FDACB2D64"/>
    <w:rsid w:val="009401C2"/>
  </w:style>
  <w:style w:type="paragraph" w:customStyle="1" w:styleId="9EA8F8EB8DFA4707A4807D51DB098EF2">
    <w:name w:val="9EA8F8EB8DFA4707A4807D51DB098EF2"/>
    <w:rsid w:val="009401C2"/>
  </w:style>
  <w:style w:type="paragraph" w:customStyle="1" w:styleId="D53E762BA3744F47904C421249AF59E1">
    <w:name w:val="D53E762BA3744F47904C421249AF59E1"/>
    <w:rsid w:val="009401C2"/>
  </w:style>
  <w:style w:type="paragraph" w:customStyle="1" w:styleId="1572830B1CBE4C95870F9BB74DAB5D3E">
    <w:name w:val="1572830B1CBE4C95870F9BB74DAB5D3E"/>
    <w:rsid w:val="009401C2"/>
  </w:style>
  <w:style w:type="paragraph" w:customStyle="1" w:styleId="4B7742E8C21E471C88AA7DC09B08EE12">
    <w:name w:val="4B7742E8C21E471C88AA7DC09B08EE12"/>
    <w:rsid w:val="009401C2"/>
  </w:style>
  <w:style w:type="paragraph" w:customStyle="1" w:styleId="9447D22D22C04FB1AC309DA9CBAF4E3C">
    <w:name w:val="9447D22D22C04FB1AC309DA9CBAF4E3C"/>
    <w:rsid w:val="009401C2"/>
  </w:style>
  <w:style w:type="paragraph" w:customStyle="1" w:styleId="CD7EA9E793CE407F9CF26AC5CB496C76">
    <w:name w:val="CD7EA9E793CE407F9CF26AC5CB496C76"/>
    <w:rsid w:val="009401C2"/>
  </w:style>
  <w:style w:type="paragraph" w:customStyle="1" w:styleId="B074FB8F93EA4C009DA1BB7CF30F9554">
    <w:name w:val="B074FB8F93EA4C009DA1BB7CF30F9554"/>
    <w:rsid w:val="009401C2"/>
  </w:style>
  <w:style w:type="paragraph" w:customStyle="1" w:styleId="53E6F81EAD6E40C7AAC687C19BAEE5C4">
    <w:name w:val="53E6F81EAD6E40C7AAC687C19BAEE5C4"/>
    <w:rsid w:val="009401C2"/>
  </w:style>
  <w:style w:type="paragraph" w:customStyle="1" w:styleId="BC1AE2AD59A04F28B85AF85525B2B6D1">
    <w:name w:val="BC1AE2AD59A04F28B85AF85525B2B6D1"/>
    <w:rsid w:val="009401C2"/>
  </w:style>
  <w:style w:type="paragraph" w:customStyle="1" w:styleId="0627698078BE4BCFBDE9F1CACEBEB796">
    <w:name w:val="0627698078BE4BCFBDE9F1CACEBEB796"/>
    <w:rsid w:val="009401C2"/>
  </w:style>
  <w:style w:type="paragraph" w:customStyle="1" w:styleId="855A8644B6944FDAB471E0A0E4831A0A">
    <w:name w:val="855A8644B6944FDAB471E0A0E4831A0A"/>
    <w:rsid w:val="009401C2"/>
  </w:style>
  <w:style w:type="paragraph" w:customStyle="1" w:styleId="59A7D545DC5947F4A75D1F851D1FEF1E">
    <w:name w:val="59A7D545DC5947F4A75D1F851D1FEF1E"/>
    <w:rsid w:val="009401C2"/>
  </w:style>
  <w:style w:type="paragraph" w:customStyle="1" w:styleId="CD277047AB2E46979BED16E16D598251">
    <w:name w:val="CD277047AB2E46979BED16E16D598251"/>
    <w:rsid w:val="009401C2"/>
  </w:style>
  <w:style w:type="paragraph" w:customStyle="1" w:styleId="6A08CFF4B1244B78A868ED0EF668CF58">
    <w:name w:val="6A08CFF4B1244B78A868ED0EF668CF58"/>
    <w:rsid w:val="009401C2"/>
  </w:style>
  <w:style w:type="paragraph" w:customStyle="1" w:styleId="B3630821101E4FD89853E5B95CFE092B">
    <w:name w:val="B3630821101E4FD89853E5B95CFE092B"/>
    <w:rsid w:val="009401C2"/>
  </w:style>
  <w:style w:type="paragraph" w:customStyle="1" w:styleId="B538295AD1CB429AAE7E85CBF5CFF04D">
    <w:name w:val="B538295AD1CB429AAE7E85CBF5CFF04D"/>
    <w:rsid w:val="009401C2"/>
  </w:style>
  <w:style w:type="paragraph" w:customStyle="1" w:styleId="13483069E5694511BD7163092325654E">
    <w:name w:val="13483069E5694511BD7163092325654E"/>
    <w:rsid w:val="009401C2"/>
  </w:style>
  <w:style w:type="paragraph" w:customStyle="1" w:styleId="9AC37605BDA7446F83389585DBD5A539">
    <w:name w:val="9AC37605BDA7446F83389585DBD5A539"/>
    <w:rsid w:val="009401C2"/>
  </w:style>
  <w:style w:type="paragraph" w:customStyle="1" w:styleId="2DD8782BA336464DAB9D410D387D8A77">
    <w:name w:val="2DD8782BA336464DAB9D410D387D8A77"/>
    <w:rsid w:val="009401C2"/>
  </w:style>
  <w:style w:type="paragraph" w:customStyle="1" w:styleId="5AF1DA9112C14A9F910CDBDF80570686">
    <w:name w:val="5AF1DA9112C14A9F910CDBDF80570686"/>
    <w:rsid w:val="009401C2"/>
  </w:style>
  <w:style w:type="paragraph" w:customStyle="1" w:styleId="D573C14B7F054C1594EB44A9B3F5CE64">
    <w:name w:val="D573C14B7F054C1594EB44A9B3F5CE64"/>
    <w:rsid w:val="009401C2"/>
  </w:style>
  <w:style w:type="paragraph" w:customStyle="1" w:styleId="9951CE158C7F435BA80603A3FC5C3554">
    <w:name w:val="9951CE158C7F435BA80603A3FC5C3554"/>
    <w:rsid w:val="009401C2"/>
  </w:style>
  <w:style w:type="paragraph" w:customStyle="1" w:styleId="5339C13E37074AD688F083E958F155E0">
    <w:name w:val="5339C13E37074AD688F083E958F155E0"/>
    <w:rsid w:val="009401C2"/>
  </w:style>
  <w:style w:type="paragraph" w:customStyle="1" w:styleId="A72E31D62F6B4F3F8EA611279EB8AA2D">
    <w:name w:val="A72E31D62F6B4F3F8EA611279EB8AA2D"/>
    <w:rsid w:val="009401C2"/>
  </w:style>
  <w:style w:type="paragraph" w:customStyle="1" w:styleId="24D33572048442A5917520858604B97C">
    <w:name w:val="24D33572048442A5917520858604B97C"/>
    <w:rsid w:val="009401C2"/>
  </w:style>
  <w:style w:type="paragraph" w:customStyle="1" w:styleId="15414A6996464B8BB852060B2518CCE2">
    <w:name w:val="15414A6996464B8BB852060B2518CCE2"/>
    <w:rsid w:val="009401C2"/>
  </w:style>
  <w:style w:type="paragraph" w:customStyle="1" w:styleId="28C96E3C116F4F54805785A62CC94BEF">
    <w:name w:val="28C96E3C116F4F54805785A62CC94BEF"/>
    <w:rsid w:val="009401C2"/>
  </w:style>
  <w:style w:type="paragraph" w:customStyle="1" w:styleId="F1CA383A87B548C68A8938622E3476F7">
    <w:name w:val="F1CA383A87B548C68A8938622E3476F7"/>
    <w:rsid w:val="009401C2"/>
  </w:style>
  <w:style w:type="paragraph" w:customStyle="1" w:styleId="AC15B68A9AAD4CC2A1900A2118C2F7B4">
    <w:name w:val="AC15B68A9AAD4CC2A1900A2118C2F7B4"/>
    <w:rsid w:val="009401C2"/>
  </w:style>
  <w:style w:type="paragraph" w:customStyle="1" w:styleId="0B3AE96E8BED4C6F8C93E76A9909B3B6">
    <w:name w:val="0B3AE96E8BED4C6F8C93E76A9909B3B6"/>
    <w:rsid w:val="009401C2"/>
  </w:style>
  <w:style w:type="paragraph" w:customStyle="1" w:styleId="8F852A449B574E46B62D138A4BC987AC">
    <w:name w:val="8F852A449B574E46B62D138A4BC987AC"/>
    <w:rsid w:val="009401C2"/>
  </w:style>
  <w:style w:type="paragraph" w:customStyle="1" w:styleId="DAFE3E5F098A4595AED2FAF4A12FCB8F">
    <w:name w:val="DAFE3E5F098A4595AED2FAF4A12FCB8F"/>
    <w:rsid w:val="009401C2"/>
  </w:style>
  <w:style w:type="paragraph" w:customStyle="1" w:styleId="8E3836F10E934B20A1BB533F6DA3105C">
    <w:name w:val="8E3836F10E934B20A1BB533F6DA3105C"/>
    <w:rsid w:val="009401C2"/>
  </w:style>
  <w:style w:type="paragraph" w:customStyle="1" w:styleId="45E321A46D4046CFB38E3EA88F88EAC9">
    <w:name w:val="45E321A46D4046CFB38E3EA88F88EAC9"/>
    <w:rsid w:val="009401C2"/>
  </w:style>
  <w:style w:type="paragraph" w:customStyle="1" w:styleId="D72C99A23FD3490795C73FB085DFDAEA">
    <w:name w:val="D72C99A23FD3490795C73FB085DFDAEA"/>
    <w:rsid w:val="009401C2"/>
  </w:style>
  <w:style w:type="paragraph" w:customStyle="1" w:styleId="777B3F3BB926423B808D5A01CF7528E4">
    <w:name w:val="777B3F3BB926423B808D5A01CF7528E4"/>
    <w:rsid w:val="009401C2"/>
  </w:style>
  <w:style w:type="paragraph" w:customStyle="1" w:styleId="2F3E054E4A3244E38AE9E41B78294887">
    <w:name w:val="2F3E054E4A3244E38AE9E41B78294887"/>
    <w:rsid w:val="009401C2"/>
  </w:style>
  <w:style w:type="paragraph" w:customStyle="1" w:styleId="4145DA92C6C54E8C9C30E39DCDB2CC97">
    <w:name w:val="4145DA92C6C54E8C9C30E39DCDB2CC97"/>
    <w:rsid w:val="009401C2"/>
  </w:style>
  <w:style w:type="paragraph" w:customStyle="1" w:styleId="07CB16D5A33B514D8FD86C0E603F7A68">
    <w:name w:val="07CB16D5A33B514D8FD86C0E603F7A68"/>
    <w:rsid w:val="002A2A2B"/>
    <w:pPr>
      <w:spacing w:after="0" w:line="240" w:lineRule="auto"/>
    </w:pPr>
    <w:rPr>
      <w:sz w:val="24"/>
      <w:szCs w:val="24"/>
    </w:rPr>
  </w:style>
  <w:style w:type="paragraph" w:customStyle="1" w:styleId="F0539F78E096AA49BA2ECF812A90732D">
    <w:name w:val="F0539F78E096AA49BA2ECF812A90732D"/>
    <w:rsid w:val="002A2A2B"/>
    <w:pPr>
      <w:spacing w:after="0" w:line="240" w:lineRule="auto"/>
    </w:pPr>
    <w:rPr>
      <w:sz w:val="24"/>
      <w:szCs w:val="24"/>
    </w:rPr>
  </w:style>
  <w:style w:type="paragraph" w:customStyle="1" w:styleId="EAE60786A92DD341ABA9EBBBF26157A1">
    <w:name w:val="EAE60786A92DD341ABA9EBBBF26157A1"/>
    <w:rsid w:val="002A2A2B"/>
    <w:pPr>
      <w:spacing w:after="0" w:line="240" w:lineRule="auto"/>
    </w:pPr>
    <w:rPr>
      <w:sz w:val="24"/>
      <w:szCs w:val="24"/>
    </w:rPr>
  </w:style>
  <w:style w:type="paragraph" w:customStyle="1" w:styleId="E9E9F272A04EC64688145B48023D4378">
    <w:name w:val="E9E9F272A04EC64688145B48023D4378"/>
    <w:rsid w:val="002A2A2B"/>
    <w:pPr>
      <w:spacing w:after="0" w:line="240" w:lineRule="auto"/>
    </w:pPr>
    <w:rPr>
      <w:sz w:val="24"/>
      <w:szCs w:val="24"/>
    </w:rPr>
  </w:style>
  <w:style w:type="paragraph" w:customStyle="1" w:styleId="553D1501D1F9C848B3FA11CE394CF52D">
    <w:name w:val="553D1501D1F9C848B3FA11CE394CF52D"/>
    <w:rsid w:val="002A2A2B"/>
    <w:pPr>
      <w:spacing w:after="0" w:line="240" w:lineRule="auto"/>
    </w:pPr>
    <w:rPr>
      <w:sz w:val="24"/>
      <w:szCs w:val="24"/>
    </w:rPr>
  </w:style>
  <w:style w:type="paragraph" w:customStyle="1" w:styleId="47B6EC70E431DC449E5A41707A530E83">
    <w:name w:val="47B6EC70E431DC449E5A41707A530E83"/>
    <w:rsid w:val="002A2A2B"/>
    <w:pPr>
      <w:spacing w:after="0" w:line="240" w:lineRule="auto"/>
    </w:pPr>
    <w:rPr>
      <w:sz w:val="24"/>
      <w:szCs w:val="24"/>
    </w:rPr>
  </w:style>
  <w:style w:type="paragraph" w:customStyle="1" w:styleId="A4FE253448305340A6E9E23E0729953A">
    <w:name w:val="A4FE253448305340A6E9E23E0729953A"/>
    <w:rsid w:val="002A2A2B"/>
    <w:pPr>
      <w:spacing w:after="0" w:line="240" w:lineRule="auto"/>
    </w:pPr>
    <w:rPr>
      <w:sz w:val="24"/>
      <w:szCs w:val="24"/>
    </w:rPr>
  </w:style>
  <w:style w:type="paragraph" w:customStyle="1" w:styleId="FDC8E4E9E458EC4987B5B3E0B43B4AC4">
    <w:name w:val="FDC8E4E9E458EC4987B5B3E0B43B4AC4"/>
    <w:rsid w:val="002A2A2B"/>
    <w:pPr>
      <w:spacing w:after="0" w:line="240" w:lineRule="auto"/>
    </w:pPr>
    <w:rPr>
      <w:sz w:val="24"/>
      <w:szCs w:val="24"/>
    </w:rPr>
  </w:style>
  <w:style w:type="paragraph" w:customStyle="1" w:styleId="D25EFE25F2C69C44A7E9A42736FDE793">
    <w:name w:val="D25EFE25F2C69C44A7E9A42736FDE793"/>
    <w:rsid w:val="002A2A2B"/>
    <w:pPr>
      <w:spacing w:after="0" w:line="240" w:lineRule="auto"/>
    </w:pPr>
    <w:rPr>
      <w:sz w:val="24"/>
      <w:szCs w:val="24"/>
    </w:rPr>
  </w:style>
  <w:style w:type="paragraph" w:customStyle="1" w:styleId="29119C82807B044DB5B30B67ACAE17F1">
    <w:name w:val="29119C82807B044DB5B30B67ACAE17F1"/>
    <w:rsid w:val="002A2A2B"/>
    <w:pPr>
      <w:spacing w:after="0" w:line="240" w:lineRule="auto"/>
    </w:pPr>
    <w:rPr>
      <w:sz w:val="24"/>
      <w:szCs w:val="24"/>
    </w:rPr>
  </w:style>
  <w:style w:type="paragraph" w:customStyle="1" w:styleId="CD903161D9132446B4FAAA07AA3C4E10">
    <w:name w:val="CD903161D9132446B4FAAA07AA3C4E10"/>
    <w:rsid w:val="002A2A2B"/>
    <w:pPr>
      <w:spacing w:after="0" w:line="240" w:lineRule="auto"/>
    </w:pPr>
    <w:rPr>
      <w:sz w:val="24"/>
      <w:szCs w:val="24"/>
    </w:rPr>
  </w:style>
  <w:style w:type="paragraph" w:customStyle="1" w:styleId="09DDFC6F3D8BFA47BFAC7FCAE44D7B06">
    <w:name w:val="09DDFC6F3D8BFA47BFAC7FCAE44D7B06"/>
    <w:rsid w:val="002A2A2B"/>
    <w:pPr>
      <w:spacing w:after="0" w:line="240" w:lineRule="auto"/>
    </w:pPr>
    <w:rPr>
      <w:sz w:val="24"/>
      <w:szCs w:val="24"/>
    </w:rPr>
  </w:style>
  <w:style w:type="paragraph" w:customStyle="1" w:styleId="5085EC4A27FE8F4BBDC4A3A2B67AA007">
    <w:name w:val="5085EC4A27FE8F4BBDC4A3A2B67AA007"/>
    <w:rsid w:val="002A2A2B"/>
    <w:pPr>
      <w:spacing w:after="0" w:line="240" w:lineRule="auto"/>
    </w:pPr>
    <w:rPr>
      <w:sz w:val="24"/>
      <w:szCs w:val="24"/>
    </w:rPr>
  </w:style>
  <w:style w:type="paragraph" w:customStyle="1" w:styleId="11045BA5D6F65D469F8F6E435280D063">
    <w:name w:val="11045BA5D6F65D469F8F6E435280D063"/>
    <w:rsid w:val="002A2A2B"/>
    <w:pPr>
      <w:spacing w:after="0" w:line="240" w:lineRule="auto"/>
    </w:pPr>
    <w:rPr>
      <w:sz w:val="24"/>
      <w:szCs w:val="24"/>
    </w:rPr>
  </w:style>
  <w:style w:type="paragraph" w:customStyle="1" w:styleId="F5AE0294F32E024EA3C5F471E8175F4C">
    <w:name w:val="F5AE0294F32E024EA3C5F471E8175F4C"/>
    <w:rsid w:val="002A2A2B"/>
    <w:pPr>
      <w:spacing w:after="0" w:line="240" w:lineRule="auto"/>
    </w:pPr>
    <w:rPr>
      <w:sz w:val="24"/>
      <w:szCs w:val="24"/>
    </w:rPr>
  </w:style>
  <w:style w:type="paragraph" w:customStyle="1" w:styleId="4FDACA263181524696A4C33204E3893F">
    <w:name w:val="4FDACA263181524696A4C33204E3893F"/>
    <w:rsid w:val="002A2A2B"/>
    <w:pPr>
      <w:spacing w:after="0" w:line="240" w:lineRule="auto"/>
    </w:pPr>
    <w:rPr>
      <w:sz w:val="24"/>
      <w:szCs w:val="24"/>
    </w:rPr>
  </w:style>
  <w:style w:type="paragraph" w:customStyle="1" w:styleId="5DB8147E6D7F6F4D8341D38C8189081D">
    <w:name w:val="5DB8147E6D7F6F4D8341D38C8189081D"/>
    <w:rsid w:val="002A2A2B"/>
    <w:pPr>
      <w:spacing w:after="0" w:line="240" w:lineRule="auto"/>
    </w:pPr>
    <w:rPr>
      <w:sz w:val="24"/>
      <w:szCs w:val="24"/>
    </w:rPr>
  </w:style>
  <w:style w:type="paragraph" w:customStyle="1" w:styleId="D5EAADB1FEFF0F488FDC5D9595587187">
    <w:name w:val="D5EAADB1FEFF0F488FDC5D9595587187"/>
    <w:rsid w:val="002A2A2B"/>
    <w:pPr>
      <w:spacing w:after="0" w:line="240" w:lineRule="auto"/>
    </w:pPr>
    <w:rPr>
      <w:sz w:val="24"/>
      <w:szCs w:val="24"/>
    </w:rPr>
  </w:style>
  <w:style w:type="paragraph" w:customStyle="1" w:styleId="ACF42BDCFF626D4A8F757CF790FF4303">
    <w:name w:val="ACF42BDCFF626D4A8F757CF790FF4303"/>
    <w:rsid w:val="002A2A2B"/>
    <w:pPr>
      <w:spacing w:after="0" w:line="240" w:lineRule="auto"/>
    </w:pPr>
    <w:rPr>
      <w:sz w:val="24"/>
      <w:szCs w:val="24"/>
    </w:rPr>
  </w:style>
  <w:style w:type="paragraph" w:customStyle="1" w:styleId="DBBD72B30C4F50489986AA6AA010E407">
    <w:name w:val="DBBD72B30C4F50489986AA6AA010E407"/>
    <w:rsid w:val="002A2A2B"/>
    <w:pPr>
      <w:spacing w:after="0" w:line="240" w:lineRule="auto"/>
    </w:pPr>
    <w:rPr>
      <w:sz w:val="24"/>
      <w:szCs w:val="24"/>
    </w:rPr>
  </w:style>
  <w:style w:type="paragraph" w:customStyle="1" w:styleId="BF1C4DC1DAAB194AB6B5F8737071DE59">
    <w:name w:val="BF1C4DC1DAAB194AB6B5F8737071DE59"/>
    <w:rsid w:val="002A2A2B"/>
    <w:pPr>
      <w:spacing w:after="0" w:line="240" w:lineRule="auto"/>
    </w:pPr>
    <w:rPr>
      <w:sz w:val="24"/>
      <w:szCs w:val="24"/>
    </w:rPr>
  </w:style>
  <w:style w:type="paragraph" w:customStyle="1" w:styleId="62BF310413DC0840839EF2BEC7AD533D">
    <w:name w:val="62BF310413DC0840839EF2BEC7AD533D"/>
    <w:rsid w:val="002A2A2B"/>
    <w:pPr>
      <w:spacing w:after="0" w:line="240" w:lineRule="auto"/>
    </w:pPr>
    <w:rPr>
      <w:sz w:val="24"/>
      <w:szCs w:val="24"/>
    </w:rPr>
  </w:style>
  <w:style w:type="paragraph" w:customStyle="1" w:styleId="C98080AE90F153418341B8BBB0192134">
    <w:name w:val="C98080AE90F153418341B8BBB0192134"/>
    <w:rsid w:val="002A2A2B"/>
    <w:pPr>
      <w:spacing w:after="0" w:line="240" w:lineRule="auto"/>
    </w:pPr>
    <w:rPr>
      <w:sz w:val="24"/>
      <w:szCs w:val="24"/>
    </w:rPr>
  </w:style>
  <w:style w:type="paragraph" w:customStyle="1" w:styleId="A72CEC5A5C5AC342907C5FAC9773C170">
    <w:name w:val="A72CEC5A5C5AC342907C5FAC9773C170"/>
    <w:rsid w:val="002A2A2B"/>
    <w:pPr>
      <w:spacing w:after="0" w:line="240" w:lineRule="auto"/>
    </w:pPr>
    <w:rPr>
      <w:sz w:val="24"/>
      <w:szCs w:val="24"/>
    </w:rPr>
  </w:style>
  <w:style w:type="paragraph" w:customStyle="1" w:styleId="AD262D4E6F9B8D448A5117FD3B28243E">
    <w:name w:val="AD262D4E6F9B8D448A5117FD3B28243E"/>
    <w:rsid w:val="002A2A2B"/>
    <w:pPr>
      <w:spacing w:after="0" w:line="240" w:lineRule="auto"/>
    </w:pPr>
    <w:rPr>
      <w:sz w:val="24"/>
      <w:szCs w:val="24"/>
    </w:rPr>
  </w:style>
  <w:style w:type="paragraph" w:customStyle="1" w:styleId="66181F00763DAF4E9D90222B40CBFC4C">
    <w:name w:val="66181F00763DAF4E9D90222B40CBFC4C"/>
    <w:rsid w:val="002A2A2B"/>
    <w:pPr>
      <w:spacing w:after="0" w:line="240" w:lineRule="auto"/>
    </w:pPr>
    <w:rPr>
      <w:sz w:val="24"/>
      <w:szCs w:val="24"/>
    </w:rPr>
  </w:style>
  <w:style w:type="paragraph" w:customStyle="1" w:styleId="DDA0D33701F05E4280A4E70E3E696688">
    <w:name w:val="DDA0D33701F05E4280A4E70E3E696688"/>
    <w:rsid w:val="002A2A2B"/>
    <w:pPr>
      <w:spacing w:after="0" w:line="240" w:lineRule="auto"/>
    </w:pPr>
    <w:rPr>
      <w:sz w:val="24"/>
      <w:szCs w:val="24"/>
    </w:rPr>
  </w:style>
  <w:style w:type="paragraph" w:customStyle="1" w:styleId="EA5594FDB2C95141889F20FA4A581C72">
    <w:name w:val="EA5594FDB2C95141889F20FA4A581C72"/>
    <w:rsid w:val="002A2A2B"/>
    <w:pPr>
      <w:spacing w:after="0" w:line="240" w:lineRule="auto"/>
    </w:pPr>
    <w:rPr>
      <w:sz w:val="24"/>
      <w:szCs w:val="24"/>
    </w:rPr>
  </w:style>
  <w:style w:type="paragraph" w:customStyle="1" w:styleId="DDF4F457C4273346A6A99D425A36A36E">
    <w:name w:val="DDF4F457C4273346A6A99D425A36A36E"/>
    <w:rsid w:val="002A2A2B"/>
    <w:pPr>
      <w:spacing w:after="0" w:line="240" w:lineRule="auto"/>
    </w:pPr>
    <w:rPr>
      <w:sz w:val="24"/>
      <w:szCs w:val="24"/>
    </w:rPr>
  </w:style>
  <w:style w:type="paragraph" w:customStyle="1" w:styleId="69EB915BE800544C9B02A6793FE2CFB2">
    <w:name w:val="69EB915BE800544C9B02A6793FE2CFB2"/>
    <w:rsid w:val="002A2A2B"/>
    <w:pPr>
      <w:spacing w:after="0" w:line="240" w:lineRule="auto"/>
    </w:pPr>
    <w:rPr>
      <w:sz w:val="24"/>
      <w:szCs w:val="24"/>
    </w:rPr>
  </w:style>
  <w:style w:type="paragraph" w:customStyle="1" w:styleId="AB5CD306FDB720408110060F11EE7C08">
    <w:name w:val="AB5CD306FDB720408110060F11EE7C08"/>
    <w:rsid w:val="002A2A2B"/>
    <w:pPr>
      <w:spacing w:after="0" w:line="240" w:lineRule="auto"/>
    </w:pPr>
    <w:rPr>
      <w:sz w:val="24"/>
      <w:szCs w:val="24"/>
    </w:rPr>
  </w:style>
  <w:style w:type="paragraph" w:customStyle="1" w:styleId="1E0A39163DB446408CA750DB8A1D9956">
    <w:name w:val="1E0A39163DB446408CA750DB8A1D9956"/>
    <w:rsid w:val="002A2A2B"/>
    <w:pPr>
      <w:spacing w:after="0" w:line="240" w:lineRule="auto"/>
    </w:pPr>
    <w:rPr>
      <w:sz w:val="24"/>
      <w:szCs w:val="24"/>
    </w:rPr>
  </w:style>
  <w:style w:type="paragraph" w:customStyle="1" w:styleId="2E738817545021498FBC90E9A48AA676">
    <w:name w:val="2E738817545021498FBC90E9A48AA676"/>
    <w:pPr>
      <w:spacing w:after="0" w:line="240" w:lineRule="auto"/>
    </w:pPr>
    <w:rPr>
      <w:sz w:val="24"/>
      <w:szCs w:val="24"/>
    </w:rPr>
  </w:style>
  <w:style w:type="paragraph" w:customStyle="1" w:styleId="17DCBBB373FD3B4B8694C659D7968A38">
    <w:name w:val="17DCBBB373FD3B4B8694C659D7968A38"/>
    <w:pPr>
      <w:spacing w:after="0" w:line="240" w:lineRule="auto"/>
    </w:pPr>
    <w:rPr>
      <w:sz w:val="24"/>
      <w:szCs w:val="24"/>
    </w:rPr>
  </w:style>
  <w:style w:type="paragraph" w:customStyle="1" w:styleId="30BA022801CF5247B98A333277016B59">
    <w:name w:val="30BA022801CF5247B98A333277016B59"/>
    <w:pPr>
      <w:spacing w:after="0" w:line="240" w:lineRule="auto"/>
    </w:pPr>
    <w:rPr>
      <w:sz w:val="24"/>
      <w:szCs w:val="24"/>
    </w:rPr>
  </w:style>
  <w:style w:type="paragraph" w:customStyle="1" w:styleId="43679FC434110E45865745707F8FD505">
    <w:name w:val="43679FC434110E45865745707F8FD505"/>
    <w:pPr>
      <w:spacing w:after="0" w:line="240" w:lineRule="auto"/>
    </w:pPr>
    <w:rPr>
      <w:sz w:val="24"/>
      <w:szCs w:val="24"/>
    </w:rPr>
  </w:style>
  <w:style w:type="paragraph" w:customStyle="1" w:styleId="E9D870B11ECA22438A0BE291C6714A01">
    <w:name w:val="E9D870B11ECA22438A0BE291C6714A01"/>
    <w:pPr>
      <w:spacing w:after="0" w:line="240" w:lineRule="auto"/>
    </w:pPr>
    <w:rPr>
      <w:sz w:val="24"/>
      <w:szCs w:val="24"/>
    </w:rPr>
  </w:style>
  <w:style w:type="paragraph" w:customStyle="1" w:styleId="7D75D4E8895BAE49B228569E8A80E7F7">
    <w:name w:val="7D75D4E8895BAE49B228569E8A80E7F7"/>
    <w:pPr>
      <w:spacing w:after="0" w:line="240" w:lineRule="auto"/>
    </w:pPr>
    <w:rPr>
      <w:sz w:val="24"/>
      <w:szCs w:val="24"/>
    </w:rPr>
  </w:style>
  <w:style w:type="paragraph" w:customStyle="1" w:styleId="E695534E0E500640982B2B2A55A0471F">
    <w:name w:val="E695534E0E500640982B2B2A55A0471F"/>
    <w:pPr>
      <w:spacing w:after="0" w:line="240" w:lineRule="auto"/>
    </w:pPr>
    <w:rPr>
      <w:sz w:val="24"/>
      <w:szCs w:val="24"/>
    </w:rPr>
  </w:style>
  <w:style w:type="paragraph" w:customStyle="1" w:styleId="5218C59D36C6D1478FD02323272D63D5">
    <w:name w:val="5218C59D36C6D1478FD02323272D63D5"/>
    <w:pPr>
      <w:spacing w:after="0" w:line="240" w:lineRule="auto"/>
    </w:pPr>
    <w:rPr>
      <w:sz w:val="24"/>
      <w:szCs w:val="24"/>
    </w:rPr>
  </w:style>
  <w:style w:type="paragraph" w:customStyle="1" w:styleId="4C47F3D49FB9C249BC9AF729657595A2">
    <w:name w:val="4C47F3D49FB9C249BC9AF729657595A2"/>
    <w:pPr>
      <w:spacing w:after="0" w:line="240" w:lineRule="auto"/>
    </w:pPr>
    <w:rPr>
      <w:sz w:val="24"/>
      <w:szCs w:val="24"/>
    </w:rPr>
  </w:style>
  <w:style w:type="paragraph" w:customStyle="1" w:styleId="63564585A78C64408A5A1536875A2925">
    <w:name w:val="63564585A78C64408A5A1536875A2925"/>
    <w:pPr>
      <w:spacing w:after="0" w:line="240" w:lineRule="auto"/>
    </w:pPr>
    <w:rPr>
      <w:sz w:val="24"/>
      <w:szCs w:val="24"/>
    </w:rPr>
  </w:style>
  <w:style w:type="paragraph" w:customStyle="1" w:styleId="EE0F97F9B9086248B851892F6550385A">
    <w:name w:val="EE0F97F9B9086248B851892F6550385A"/>
    <w:pPr>
      <w:spacing w:after="0" w:line="240" w:lineRule="auto"/>
    </w:pPr>
    <w:rPr>
      <w:sz w:val="24"/>
      <w:szCs w:val="24"/>
    </w:rPr>
  </w:style>
  <w:style w:type="paragraph" w:customStyle="1" w:styleId="F0096583FB27864BB5E0C8FF24C9787D">
    <w:name w:val="F0096583FB27864BB5E0C8FF24C9787D"/>
    <w:pPr>
      <w:spacing w:after="0" w:line="240" w:lineRule="auto"/>
    </w:pPr>
    <w:rPr>
      <w:sz w:val="24"/>
      <w:szCs w:val="24"/>
    </w:rPr>
  </w:style>
  <w:style w:type="paragraph" w:customStyle="1" w:styleId="D89A00E83F4FC44DBD1A4120147DD195">
    <w:name w:val="D89A00E83F4FC44DBD1A4120147DD195"/>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EDB4A-1857-B443-B794-59D774B5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C:\Users\Leon\Downloads\TF06207126.dot</Template>
  <TotalTime>6</TotalTime>
  <Pages>36</Pages>
  <Words>3751</Words>
  <Characters>17594</Characters>
  <Application>Microsoft Macintosh Word</Application>
  <DocSecurity>0</DocSecurity>
  <Lines>628</Lines>
  <Paragraphs>395</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
      <vt:lpstr>Unlocking The Panel</vt:lpstr>
      <vt:lpstr>/ Information Displays   </vt:lpstr>
      <vt:lpstr>/Terminal  </vt:lpstr>
      <vt:lpstr/>
      <vt:lpstr>// Visual </vt:lpstr>
      <vt:lpstr>/	Vents closed</vt:lpstr>
      <vt:lpstr>Vents open</vt:lpstr>
      <vt:lpstr>/Zone Information</vt:lpstr>
      <vt:lpstr/>
      <vt:lpstr/>
      <vt:lpstr/>
      <vt:lpstr>//</vt:lpstr>
      <vt:lpstr>Key</vt:lpstr>
      <vt:lpstr/>
      <vt:lpstr>/Alarm State</vt:lpstr>
      <vt:lpstr/>
      <vt:lpstr>//Vent State</vt:lpstr>
      <vt:lpstr/>
      <vt:lpstr>/Door State</vt:lpstr>
      <vt:lpstr/>
      <vt:lpstr>//Sprinkler State</vt:lpstr>
      <vt:lpstr/>
      <vt:lpstr>/SOS State</vt:lpstr>
      <vt:lpstr/>
      <vt:lpstr>Lock State</vt:lpstr>
      <vt:lpstr/>
      <vt:lpstr>Lift closing State</vt:lpstr>
      <vt:lpstr/>
      <vt:lpstr>Database State</vt:lpstr>
      <vt:lpstr/>
      <vt:lpstr>//Directional Indicator State</vt:lpstr>
      <vt:lpstr/>
      <vt:lpstr>Fire Alarm Buttons</vt:lpstr>
      <vt:lpstr>/Manual Activation</vt:lpstr>
      <vt:lpstr/>
      <vt:lpstr>//View Database</vt:lpstr>
      <vt:lpstr/>
      <vt:lpstr>// //Edit Configuration </vt:lpstr>
      <vt:lpstr/>
      <vt:lpstr>Fire Drill</vt:lpstr>
      <vt:lpstr/>
      <vt:lpstr>// </vt:lpstr>
      <vt:lpstr>//</vt:lpstr>
      <vt:lpstr>/Back</vt:lpstr>
      <vt:lpstr>Front</vt:lpstr>
      <vt:lpstr>/Back panel explained</vt:lpstr>
    </vt:vector>
  </TitlesOfParts>
  <Manager/>
  <Company>Microsoft Corporation</Company>
  <LinksUpToDate>false</LinksUpToDate>
  <CharactersWithSpaces>20950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dc:creator>
  <cp:keywords/>
  <dc:description/>
  <cp:lastModifiedBy>Microsoft Office User</cp:lastModifiedBy>
  <cp:revision>4</cp:revision>
  <cp:lastPrinted>2003-03-21T16:17:00Z</cp:lastPrinted>
  <dcterms:created xsi:type="dcterms:W3CDTF">2019-05-03T00:30:00Z</dcterms:created>
  <dcterms:modified xsi:type="dcterms:W3CDTF">2019-05-03T10:13:00Z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